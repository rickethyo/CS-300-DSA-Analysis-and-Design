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F63BB" w14:textId="77777777" w:rsidR="002C79E6" w:rsidRDefault="002C79E6" w:rsidP="002C79E6"/>
    <w:p w14:paraId="55C1CEC1" w14:textId="77777777" w:rsidR="002C79E6" w:rsidRDefault="002C79E6" w:rsidP="002C79E6"/>
    <w:p w14:paraId="0725A971" w14:textId="77777777" w:rsidR="002C79E6" w:rsidRDefault="002C79E6" w:rsidP="002C79E6"/>
    <w:p w14:paraId="4AE21A09" w14:textId="77777777" w:rsidR="002C79E6" w:rsidRDefault="002C79E6" w:rsidP="002C79E6"/>
    <w:p w14:paraId="5F0D97C5" w14:textId="77777777" w:rsidR="002C79E6" w:rsidRDefault="002C79E6" w:rsidP="002C79E6"/>
    <w:p w14:paraId="27844BDE" w14:textId="500CBDCB" w:rsidR="6A36C4BF" w:rsidRPr="00B863FB" w:rsidRDefault="007F2ACF" w:rsidP="00B863FB">
      <w:pPr>
        <w:pStyle w:val="Title"/>
      </w:pPr>
      <w:r>
        <w:t>CS-300 Project 1</w:t>
      </w:r>
    </w:p>
    <w:p w14:paraId="195F3B53" w14:textId="2B3A0633" w:rsidR="201D26C8" w:rsidRDefault="201D26C8" w:rsidP="002C79E6">
      <w:pPr>
        <w:pStyle w:val="Subtitle"/>
      </w:pPr>
    </w:p>
    <w:p w14:paraId="7573910D" w14:textId="53D304BF" w:rsidR="00A417C1" w:rsidRDefault="007F2ACF" w:rsidP="002C79E6">
      <w:pPr>
        <w:pStyle w:val="Subtitle"/>
      </w:pPr>
      <w:r>
        <w:t>Ricky G. Buchanan Jr.</w:t>
      </w:r>
    </w:p>
    <w:p w14:paraId="6D909EE0" w14:textId="28E4996B" w:rsidR="002C79E6" w:rsidRDefault="007F2ACF" w:rsidP="002C79E6">
      <w:pPr>
        <w:pStyle w:val="Subtitle"/>
      </w:pPr>
      <w:r>
        <w:t>Southern New Hampshire University</w:t>
      </w:r>
    </w:p>
    <w:p w14:paraId="602BDAA7" w14:textId="5A2209DE" w:rsidR="002C79E6" w:rsidRDefault="007F2ACF" w:rsidP="002C79E6">
      <w:pPr>
        <w:pStyle w:val="Subtitle"/>
      </w:pPr>
      <w:r>
        <w:t>CS-300 DSA</w:t>
      </w:r>
    </w:p>
    <w:p w14:paraId="0D702C70" w14:textId="0372F838" w:rsidR="002C79E6" w:rsidRDefault="007F2ACF" w:rsidP="002C79E6">
      <w:pPr>
        <w:pStyle w:val="Subtitle"/>
      </w:pPr>
      <w:r>
        <w:t xml:space="preserve">Jayantha </w:t>
      </w:r>
      <w:proofErr w:type="spellStart"/>
      <w:r>
        <w:t>Muthukudage</w:t>
      </w:r>
      <w:proofErr w:type="spellEnd"/>
    </w:p>
    <w:p w14:paraId="23656A27" w14:textId="3EC7130A" w:rsidR="201D26C8" w:rsidRDefault="007F2ACF" w:rsidP="002C79E6">
      <w:pPr>
        <w:pStyle w:val="Subtitle"/>
      </w:pPr>
      <w:r>
        <w:t>08/09/2026</w:t>
      </w:r>
    </w:p>
    <w:p w14:paraId="04A62D1E" w14:textId="77777777" w:rsidR="201D26C8" w:rsidRDefault="201D26C8" w:rsidP="014CA2B6">
      <w:pPr>
        <w:pStyle w:val="Title2"/>
        <w:rPr>
          <w:rFonts w:ascii="Calibri" w:eastAsia="Calibri" w:hAnsi="Calibri" w:cs="Calibri"/>
          <w:szCs w:val="22"/>
        </w:rPr>
      </w:pPr>
    </w:p>
    <w:p w14:paraId="761D8E4B" w14:textId="77777777" w:rsidR="201D26C8" w:rsidRDefault="201D26C8" w:rsidP="014CA2B6">
      <w:pPr>
        <w:pStyle w:val="Title2"/>
        <w:rPr>
          <w:rFonts w:ascii="Calibri" w:eastAsia="Calibri" w:hAnsi="Calibri" w:cs="Calibri"/>
          <w:szCs w:val="22"/>
        </w:rPr>
      </w:pPr>
    </w:p>
    <w:p w14:paraId="66E8CE80" w14:textId="77777777" w:rsidR="201D26C8" w:rsidRDefault="201D26C8" w:rsidP="014CA2B6">
      <w:pPr>
        <w:pStyle w:val="Title2"/>
        <w:rPr>
          <w:rFonts w:ascii="Calibri" w:eastAsia="Calibri" w:hAnsi="Calibri" w:cs="Calibri"/>
          <w:szCs w:val="22"/>
        </w:rPr>
      </w:pPr>
    </w:p>
    <w:p w14:paraId="0C46FD10" w14:textId="77777777" w:rsidR="201D26C8" w:rsidRDefault="201D26C8" w:rsidP="014CA2B6">
      <w:pPr>
        <w:pStyle w:val="Title2"/>
        <w:rPr>
          <w:rFonts w:ascii="Calibri" w:eastAsia="Calibri" w:hAnsi="Calibri" w:cs="Calibri"/>
          <w:szCs w:val="22"/>
        </w:rPr>
      </w:pPr>
    </w:p>
    <w:p w14:paraId="1A670C42" w14:textId="77777777" w:rsidR="201D26C8" w:rsidRDefault="201D26C8" w:rsidP="014CA2B6">
      <w:pPr>
        <w:pStyle w:val="Title2"/>
        <w:rPr>
          <w:rFonts w:ascii="Calibri" w:eastAsia="Calibri" w:hAnsi="Calibri" w:cs="Calibri"/>
          <w:szCs w:val="22"/>
        </w:rPr>
      </w:pPr>
    </w:p>
    <w:p w14:paraId="7E4DF15A" w14:textId="77777777" w:rsidR="201D26C8" w:rsidRDefault="201D26C8" w:rsidP="014CA2B6">
      <w:pPr>
        <w:pStyle w:val="Title2"/>
        <w:rPr>
          <w:rFonts w:ascii="Calibri" w:eastAsia="Calibri" w:hAnsi="Calibri" w:cs="Calibri"/>
          <w:szCs w:val="22"/>
        </w:rPr>
      </w:pPr>
    </w:p>
    <w:p w14:paraId="0F30FE70" w14:textId="77777777" w:rsidR="201D26C8" w:rsidRDefault="201D26C8" w:rsidP="014CA2B6">
      <w:pPr>
        <w:pStyle w:val="Title2"/>
        <w:rPr>
          <w:rFonts w:ascii="Calibri" w:eastAsia="Calibri" w:hAnsi="Calibri" w:cs="Calibri"/>
          <w:szCs w:val="22"/>
        </w:rPr>
      </w:pPr>
    </w:p>
    <w:p w14:paraId="659DC229" w14:textId="77777777" w:rsidR="000D4642" w:rsidRDefault="000D4642">
      <w:pPr>
        <w:rPr>
          <w:rFonts w:ascii="Calibri" w:eastAsia="Calibri" w:hAnsi="Calibri" w:cs="Calibri"/>
          <w:szCs w:val="22"/>
        </w:rPr>
      </w:pPr>
      <w:r>
        <w:rPr>
          <w:rFonts w:ascii="Calibri" w:eastAsia="Calibri" w:hAnsi="Calibri" w:cs="Calibri"/>
          <w:szCs w:val="22"/>
        </w:rPr>
        <w:br w:type="page"/>
      </w:r>
    </w:p>
    <w:p w14:paraId="702E96ED" w14:textId="6C8B578E" w:rsidR="00A417C1" w:rsidRPr="00B863FB" w:rsidRDefault="007F2ACF" w:rsidP="00B863FB">
      <w:pPr>
        <w:pStyle w:val="SectionTitle"/>
      </w:pPr>
      <w:r>
        <w:lastRenderedPageBreak/>
        <w:t>CS-300 Project 1</w:t>
      </w:r>
    </w:p>
    <w:p w14:paraId="466101DA" w14:textId="57DAE775" w:rsidR="00A417C1" w:rsidRDefault="00A417C1" w:rsidP="002C79E6"/>
    <w:p w14:paraId="1290D680" w14:textId="5C9D0BAB" w:rsidR="00A417C1" w:rsidRDefault="00A417C1" w:rsidP="002C79E6"/>
    <w:p w14:paraId="598198DB" w14:textId="5F7579A9" w:rsidR="00A417C1" w:rsidRPr="004905E2" w:rsidRDefault="007F2ACF" w:rsidP="014CA2B6">
      <w:pPr>
        <w:pStyle w:val="Heading1"/>
        <w:rPr>
          <w:sz w:val="28"/>
          <w:szCs w:val="32"/>
        </w:rPr>
      </w:pPr>
      <w:r w:rsidRPr="004905E2">
        <w:rPr>
          <w:sz w:val="28"/>
          <w:szCs w:val="32"/>
        </w:rPr>
        <w:t>Previous Pseudocode</w:t>
      </w:r>
    </w:p>
    <w:p w14:paraId="181EDEDE" w14:textId="0031CA52" w:rsidR="007F2ACF" w:rsidRPr="00A1066F" w:rsidRDefault="007F2ACF" w:rsidP="007F2ACF">
      <w:pPr>
        <w:pStyle w:val="Heading2"/>
        <w:rPr>
          <w:sz w:val="28"/>
          <w:szCs w:val="32"/>
        </w:rPr>
      </w:pPr>
      <w:r w:rsidRPr="00A1066F">
        <w:rPr>
          <w:sz w:val="28"/>
          <w:szCs w:val="32"/>
        </w:rPr>
        <w:t>Vector Data Type</w:t>
      </w:r>
    </w:p>
    <w:p w14:paraId="3136B39D" w14:textId="77777777" w:rsidR="007F2ACF" w:rsidRDefault="007F2ACF" w:rsidP="007F2ACF">
      <w:pPr>
        <w:pStyle w:val="Heading3"/>
      </w:pPr>
      <w:r>
        <w:t>Load and validate the file</w:t>
      </w:r>
    </w:p>
    <w:p w14:paraId="1A954FD3" w14:textId="77777777" w:rsidR="007F2ACF" w:rsidRPr="00D01E6A" w:rsidRDefault="007F2ACF" w:rsidP="007F2ACF">
      <w:pPr>
        <w:rPr>
          <w:rFonts w:ascii="Times New Roman" w:hAnsi="Times New Roman" w:cs="Times New Roman"/>
          <w:szCs w:val="22"/>
        </w:rPr>
      </w:pPr>
      <w:r w:rsidRPr="00D01E6A">
        <w:rPr>
          <w:rFonts w:ascii="Times New Roman" w:hAnsi="Times New Roman" w:cs="Times New Roman"/>
          <w:szCs w:val="22"/>
        </w:rPr>
        <w:t>STRUCT Course</w:t>
      </w:r>
    </w:p>
    <w:p w14:paraId="6D24178F" w14:textId="77777777" w:rsidR="007F2ACF" w:rsidRPr="00D01E6A" w:rsidRDefault="007F2ACF" w:rsidP="007F2ACF">
      <w:pPr>
        <w:rPr>
          <w:rFonts w:ascii="Times New Roman" w:hAnsi="Times New Roman" w:cs="Times New Roman"/>
          <w:szCs w:val="22"/>
        </w:rPr>
      </w:pPr>
      <w:r w:rsidRPr="00D01E6A">
        <w:rPr>
          <w:rFonts w:ascii="Times New Roman" w:hAnsi="Times New Roman" w:cs="Times New Roman"/>
          <w:szCs w:val="22"/>
        </w:rPr>
        <w:t xml:space="preserve">    </w:t>
      </w:r>
      <w:proofErr w:type="spellStart"/>
      <w:r w:rsidRPr="00D01E6A">
        <w:rPr>
          <w:rFonts w:ascii="Times New Roman" w:hAnsi="Times New Roman" w:cs="Times New Roman"/>
          <w:szCs w:val="22"/>
        </w:rPr>
        <w:t>courseNumber</w:t>
      </w:r>
      <w:proofErr w:type="spellEnd"/>
    </w:p>
    <w:p w14:paraId="1CA8B4D9" w14:textId="77777777" w:rsidR="007F2ACF" w:rsidRPr="00D01E6A" w:rsidRDefault="007F2ACF" w:rsidP="007F2ACF">
      <w:pPr>
        <w:rPr>
          <w:rFonts w:ascii="Times New Roman" w:hAnsi="Times New Roman" w:cs="Times New Roman"/>
          <w:szCs w:val="22"/>
        </w:rPr>
      </w:pPr>
      <w:r w:rsidRPr="00D01E6A">
        <w:rPr>
          <w:rFonts w:ascii="Times New Roman" w:hAnsi="Times New Roman" w:cs="Times New Roman"/>
          <w:szCs w:val="22"/>
        </w:rPr>
        <w:t xml:space="preserve">    </w:t>
      </w:r>
      <w:r>
        <w:rPr>
          <w:rFonts w:ascii="Times New Roman" w:hAnsi="Times New Roman" w:cs="Times New Roman"/>
          <w:szCs w:val="22"/>
        </w:rPr>
        <w:t>name</w:t>
      </w:r>
    </w:p>
    <w:p w14:paraId="0F2EB1E4" w14:textId="77777777" w:rsidR="007F2ACF" w:rsidRPr="00D01E6A" w:rsidRDefault="007F2ACF" w:rsidP="007F2ACF">
      <w:pPr>
        <w:rPr>
          <w:rFonts w:ascii="Times New Roman" w:hAnsi="Times New Roman" w:cs="Times New Roman"/>
          <w:szCs w:val="22"/>
        </w:rPr>
      </w:pPr>
      <w:r w:rsidRPr="00D01E6A">
        <w:rPr>
          <w:rFonts w:ascii="Times New Roman" w:hAnsi="Times New Roman" w:cs="Times New Roman"/>
          <w:szCs w:val="22"/>
        </w:rPr>
        <w:t xml:space="preserve">    prerequisites</w:t>
      </w:r>
    </w:p>
    <w:p w14:paraId="0D6B2F21" w14:textId="77777777" w:rsidR="007F2ACF" w:rsidRDefault="007F2ACF" w:rsidP="007F2ACF">
      <w:pPr>
        <w:rPr>
          <w:rFonts w:ascii="Times New Roman" w:hAnsi="Times New Roman" w:cs="Times New Roman"/>
          <w:szCs w:val="22"/>
        </w:rPr>
      </w:pPr>
      <w:r w:rsidRPr="00D01E6A">
        <w:rPr>
          <w:rFonts w:ascii="Times New Roman" w:hAnsi="Times New Roman" w:cs="Times New Roman"/>
          <w:szCs w:val="22"/>
        </w:rPr>
        <w:t>END STRUCT</w:t>
      </w:r>
    </w:p>
    <w:p w14:paraId="63FBBA69" w14:textId="77777777" w:rsidR="007F2ACF" w:rsidRPr="00D01E6A" w:rsidRDefault="007F2ACF" w:rsidP="007F2ACF">
      <w:pPr>
        <w:rPr>
          <w:rFonts w:ascii="Times New Roman" w:hAnsi="Times New Roman" w:cs="Times New Roman"/>
          <w:szCs w:val="22"/>
        </w:rPr>
      </w:pPr>
      <w:r w:rsidRPr="00D01E6A">
        <w:rPr>
          <w:rFonts w:ascii="Times New Roman" w:hAnsi="Times New Roman" w:cs="Times New Roman"/>
          <w:szCs w:val="22"/>
        </w:rPr>
        <w:t xml:space="preserve">FUNCTION </w:t>
      </w:r>
      <w:proofErr w:type="spellStart"/>
      <w:r w:rsidRPr="00D01E6A">
        <w:rPr>
          <w:rFonts w:ascii="Times New Roman" w:hAnsi="Times New Roman" w:cs="Times New Roman"/>
          <w:szCs w:val="22"/>
        </w:rPr>
        <w:t>LoadCourses</w:t>
      </w:r>
      <w:proofErr w:type="spellEnd"/>
      <w:r w:rsidRPr="00D01E6A">
        <w:rPr>
          <w:rFonts w:ascii="Times New Roman" w:hAnsi="Times New Roman" w:cs="Times New Roman"/>
          <w:szCs w:val="22"/>
        </w:rPr>
        <w:t>(</w:t>
      </w:r>
      <w:proofErr w:type="spellStart"/>
      <w:r w:rsidRPr="00D01E6A">
        <w:rPr>
          <w:rFonts w:ascii="Times New Roman" w:hAnsi="Times New Roman" w:cs="Times New Roman"/>
          <w:szCs w:val="22"/>
        </w:rPr>
        <w:t>fileName</w:t>
      </w:r>
      <w:proofErr w:type="spellEnd"/>
      <w:r w:rsidRPr="00D01E6A">
        <w:rPr>
          <w:rFonts w:ascii="Times New Roman" w:hAnsi="Times New Roman" w:cs="Times New Roman"/>
          <w:szCs w:val="22"/>
        </w:rPr>
        <w:t>)</w:t>
      </w:r>
    </w:p>
    <w:p w14:paraId="4B2B3B8A" w14:textId="77777777" w:rsidR="007F2ACF" w:rsidRPr="00D01E6A" w:rsidRDefault="007F2ACF" w:rsidP="007F2ACF">
      <w:pPr>
        <w:rPr>
          <w:rFonts w:ascii="Times New Roman" w:hAnsi="Times New Roman" w:cs="Times New Roman"/>
          <w:szCs w:val="22"/>
        </w:rPr>
      </w:pPr>
      <w:r w:rsidRPr="00D01E6A">
        <w:rPr>
          <w:rFonts w:ascii="Times New Roman" w:hAnsi="Times New Roman" w:cs="Times New Roman"/>
          <w:szCs w:val="22"/>
        </w:rPr>
        <w:t xml:space="preserve">    CREATE </w:t>
      </w:r>
      <w:r>
        <w:rPr>
          <w:rFonts w:ascii="Times New Roman" w:hAnsi="Times New Roman" w:cs="Times New Roman"/>
          <w:szCs w:val="22"/>
        </w:rPr>
        <w:t xml:space="preserve">an </w:t>
      </w:r>
      <w:r w:rsidRPr="00D01E6A">
        <w:rPr>
          <w:rFonts w:ascii="Times New Roman" w:hAnsi="Times New Roman" w:cs="Times New Roman"/>
          <w:szCs w:val="22"/>
        </w:rPr>
        <w:t>empty VECTOR called courses</w:t>
      </w:r>
    </w:p>
    <w:p w14:paraId="5497FE77" w14:textId="77777777" w:rsidR="007F2ACF" w:rsidRPr="00D01E6A" w:rsidRDefault="007F2ACF" w:rsidP="007F2ACF">
      <w:pPr>
        <w:rPr>
          <w:rFonts w:ascii="Times New Roman" w:hAnsi="Times New Roman" w:cs="Times New Roman"/>
          <w:szCs w:val="22"/>
        </w:rPr>
      </w:pPr>
      <w:r w:rsidRPr="00D01E6A">
        <w:rPr>
          <w:rFonts w:ascii="Times New Roman" w:hAnsi="Times New Roman" w:cs="Times New Roman"/>
          <w:szCs w:val="22"/>
        </w:rPr>
        <w:t xml:space="preserve">    OPEN </w:t>
      </w:r>
      <w:proofErr w:type="spellStart"/>
      <w:r w:rsidRPr="00D01E6A">
        <w:rPr>
          <w:rFonts w:ascii="Times New Roman" w:hAnsi="Times New Roman" w:cs="Times New Roman"/>
          <w:szCs w:val="22"/>
        </w:rPr>
        <w:t>fileName</w:t>
      </w:r>
      <w:proofErr w:type="spellEnd"/>
      <w:r w:rsidRPr="00D01E6A">
        <w:rPr>
          <w:rFonts w:ascii="Times New Roman" w:hAnsi="Times New Roman" w:cs="Times New Roman"/>
          <w:szCs w:val="22"/>
        </w:rPr>
        <w:t xml:space="preserve"> for reading</w:t>
      </w:r>
    </w:p>
    <w:p w14:paraId="6609F332" w14:textId="77777777" w:rsidR="007F2ACF" w:rsidRPr="00D01E6A" w:rsidRDefault="007F2ACF" w:rsidP="007F2ACF">
      <w:pPr>
        <w:rPr>
          <w:rFonts w:ascii="Times New Roman" w:hAnsi="Times New Roman" w:cs="Times New Roman"/>
          <w:szCs w:val="22"/>
        </w:rPr>
      </w:pPr>
      <w:r w:rsidRPr="00D01E6A">
        <w:rPr>
          <w:rFonts w:ascii="Times New Roman" w:hAnsi="Times New Roman" w:cs="Times New Roman"/>
          <w:szCs w:val="22"/>
        </w:rPr>
        <w:t xml:space="preserve">    IF file does not open</w:t>
      </w:r>
    </w:p>
    <w:p w14:paraId="26C3A872" w14:textId="77777777" w:rsidR="007F2ACF" w:rsidRPr="00D01E6A" w:rsidRDefault="007F2ACF" w:rsidP="007F2ACF">
      <w:pPr>
        <w:rPr>
          <w:rFonts w:ascii="Times New Roman" w:hAnsi="Times New Roman" w:cs="Times New Roman"/>
          <w:szCs w:val="22"/>
        </w:rPr>
      </w:pPr>
      <w:r w:rsidRPr="00D01E6A">
        <w:rPr>
          <w:rFonts w:ascii="Times New Roman" w:hAnsi="Times New Roman" w:cs="Times New Roman"/>
          <w:szCs w:val="22"/>
        </w:rPr>
        <w:t xml:space="preserve">        </w:t>
      </w:r>
      <w:r>
        <w:rPr>
          <w:rFonts w:ascii="Times New Roman" w:hAnsi="Times New Roman" w:cs="Times New Roman"/>
          <w:szCs w:val="22"/>
        </w:rPr>
        <w:tab/>
      </w:r>
      <w:r w:rsidRPr="00D01E6A">
        <w:rPr>
          <w:rFonts w:ascii="Times New Roman" w:hAnsi="Times New Roman" w:cs="Times New Roman"/>
          <w:szCs w:val="22"/>
        </w:rPr>
        <w:t>PRINT "Error: File could not be opened."</w:t>
      </w:r>
    </w:p>
    <w:p w14:paraId="3B21EABE" w14:textId="77777777" w:rsidR="007F2ACF" w:rsidRPr="00D01E6A" w:rsidRDefault="007F2ACF" w:rsidP="007F2ACF">
      <w:pPr>
        <w:rPr>
          <w:rFonts w:ascii="Times New Roman" w:hAnsi="Times New Roman" w:cs="Times New Roman"/>
          <w:szCs w:val="22"/>
        </w:rPr>
      </w:pPr>
      <w:r w:rsidRPr="00D01E6A">
        <w:rPr>
          <w:rFonts w:ascii="Times New Roman" w:hAnsi="Times New Roman" w:cs="Times New Roman"/>
          <w:szCs w:val="22"/>
        </w:rPr>
        <w:t xml:space="preserve">        </w:t>
      </w:r>
      <w:r>
        <w:rPr>
          <w:rFonts w:ascii="Times New Roman" w:hAnsi="Times New Roman" w:cs="Times New Roman"/>
          <w:szCs w:val="22"/>
        </w:rPr>
        <w:tab/>
      </w:r>
      <w:r w:rsidRPr="00D01E6A">
        <w:rPr>
          <w:rFonts w:ascii="Times New Roman" w:hAnsi="Times New Roman" w:cs="Times New Roman"/>
          <w:szCs w:val="22"/>
        </w:rPr>
        <w:t>RETURN empty courses</w:t>
      </w:r>
    </w:p>
    <w:p w14:paraId="1F373FE3" w14:textId="77777777" w:rsidR="007F2ACF" w:rsidRPr="00D01E6A" w:rsidRDefault="007F2ACF" w:rsidP="007F2ACF">
      <w:pPr>
        <w:rPr>
          <w:rFonts w:ascii="Times New Roman" w:hAnsi="Times New Roman" w:cs="Times New Roman"/>
          <w:szCs w:val="22"/>
        </w:rPr>
      </w:pPr>
      <w:r w:rsidRPr="00D01E6A">
        <w:rPr>
          <w:rFonts w:ascii="Times New Roman" w:hAnsi="Times New Roman" w:cs="Times New Roman"/>
          <w:szCs w:val="22"/>
        </w:rPr>
        <w:t xml:space="preserve">   </w:t>
      </w:r>
      <w:r>
        <w:rPr>
          <w:rFonts w:ascii="Times New Roman" w:hAnsi="Times New Roman" w:cs="Times New Roman"/>
          <w:szCs w:val="22"/>
        </w:rPr>
        <w:t xml:space="preserve"> </w:t>
      </w:r>
      <w:r w:rsidRPr="00D01E6A">
        <w:rPr>
          <w:rFonts w:ascii="Times New Roman" w:hAnsi="Times New Roman" w:cs="Times New Roman"/>
          <w:szCs w:val="22"/>
        </w:rPr>
        <w:t>END IF</w:t>
      </w:r>
    </w:p>
    <w:p w14:paraId="259A982C" w14:textId="77777777" w:rsidR="007F2ACF" w:rsidRPr="00D01E6A" w:rsidRDefault="007F2ACF" w:rsidP="007F2ACF">
      <w:pPr>
        <w:rPr>
          <w:rFonts w:ascii="Times New Roman" w:hAnsi="Times New Roman" w:cs="Times New Roman"/>
          <w:szCs w:val="22"/>
        </w:rPr>
      </w:pPr>
    </w:p>
    <w:p w14:paraId="36CC8602" w14:textId="77777777" w:rsidR="007F2ACF" w:rsidRPr="00D01E6A" w:rsidRDefault="007F2ACF" w:rsidP="007F2ACF">
      <w:pPr>
        <w:rPr>
          <w:rFonts w:ascii="Times New Roman" w:hAnsi="Times New Roman" w:cs="Times New Roman"/>
          <w:szCs w:val="22"/>
        </w:rPr>
      </w:pPr>
      <w:r w:rsidRPr="00D01E6A">
        <w:rPr>
          <w:rFonts w:ascii="Times New Roman" w:hAnsi="Times New Roman" w:cs="Times New Roman"/>
          <w:szCs w:val="22"/>
        </w:rPr>
        <w:t xml:space="preserve">    WHILE file has another line</w:t>
      </w:r>
    </w:p>
    <w:p w14:paraId="5F3DD324" w14:textId="77777777" w:rsidR="007F2ACF" w:rsidRPr="00D01E6A" w:rsidRDefault="007F2ACF" w:rsidP="007F2ACF">
      <w:pPr>
        <w:rPr>
          <w:rFonts w:ascii="Times New Roman" w:hAnsi="Times New Roman" w:cs="Times New Roman"/>
          <w:szCs w:val="22"/>
        </w:rPr>
      </w:pPr>
      <w:r w:rsidRPr="00D01E6A">
        <w:rPr>
          <w:rFonts w:ascii="Times New Roman" w:hAnsi="Times New Roman" w:cs="Times New Roman"/>
          <w:szCs w:val="22"/>
        </w:rPr>
        <w:t xml:space="preserve">        READ next line from file</w:t>
      </w:r>
    </w:p>
    <w:p w14:paraId="61D9F2CE" w14:textId="77777777" w:rsidR="007F2ACF" w:rsidRPr="00D01E6A" w:rsidRDefault="007F2ACF" w:rsidP="007F2ACF">
      <w:pPr>
        <w:rPr>
          <w:rFonts w:ascii="Times New Roman" w:hAnsi="Times New Roman" w:cs="Times New Roman"/>
          <w:szCs w:val="22"/>
        </w:rPr>
      </w:pPr>
      <w:r w:rsidRPr="00D01E6A">
        <w:rPr>
          <w:rFonts w:ascii="Times New Roman" w:hAnsi="Times New Roman" w:cs="Times New Roman"/>
          <w:szCs w:val="22"/>
        </w:rPr>
        <w:t xml:space="preserve">        SPLIT line at each comma</w:t>
      </w:r>
    </w:p>
    <w:p w14:paraId="0144A3CE" w14:textId="77777777" w:rsidR="007F2ACF" w:rsidRPr="00D01E6A" w:rsidRDefault="007F2ACF" w:rsidP="007F2ACF">
      <w:pPr>
        <w:rPr>
          <w:rFonts w:ascii="Times New Roman" w:hAnsi="Times New Roman" w:cs="Times New Roman"/>
          <w:szCs w:val="22"/>
        </w:rPr>
      </w:pPr>
      <w:r w:rsidRPr="00D01E6A">
        <w:rPr>
          <w:rFonts w:ascii="Times New Roman" w:hAnsi="Times New Roman" w:cs="Times New Roman"/>
          <w:szCs w:val="22"/>
        </w:rPr>
        <w:t xml:space="preserve">        STORE resulting values in tokens</w:t>
      </w:r>
    </w:p>
    <w:p w14:paraId="414CB694" w14:textId="77777777" w:rsidR="007F2ACF" w:rsidRPr="00D01E6A" w:rsidRDefault="007F2ACF" w:rsidP="007F2ACF">
      <w:pPr>
        <w:rPr>
          <w:rFonts w:ascii="Times New Roman" w:hAnsi="Times New Roman" w:cs="Times New Roman"/>
          <w:szCs w:val="22"/>
        </w:rPr>
      </w:pPr>
      <w:r w:rsidRPr="00D01E6A">
        <w:rPr>
          <w:rFonts w:ascii="Times New Roman" w:hAnsi="Times New Roman" w:cs="Times New Roman"/>
          <w:szCs w:val="22"/>
        </w:rPr>
        <w:t xml:space="preserve">        IF number of tokens is less than 2</w:t>
      </w:r>
    </w:p>
    <w:p w14:paraId="37053411" w14:textId="77777777" w:rsidR="007F2ACF" w:rsidRPr="00D01E6A" w:rsidRDefault="007F2ACF" w:rsidP="007F2ACF">
      <w:pPr>
        <w:rPr>
          <w:rFonts w:ascii="Times New Roman" w:hAnsi="Times New Roman" w:cs="Times New Roman"/>
          <w:szCs w:val="22"/>
        </w:rPr>
      </w:pPr>
      <w:r w:rsidRPr="00D01E6A">
        <w:rPr>
          <w:rFonts w:ascii="Times New Roman" w:hAnsi="Times New Roman" w:cs="Times New Roman"/>
          <w:szCs w:val="22"/>
        </w:rPr>
        <w:t xml:space="preserve">            PRINT "Error: Invalid file format."</w:t>
      </w:r>
    </w:p>
    <w:p w14:paraId="5DAB4F7C" w14:textId="77777777" w:rsidR="007F2ACF" w:rsidRPr="00D01E6A" w:rsidRDefault="007F2ACF" w:rsidP="007F2ACF">
      <w:pPr>
        <w:rPr>
          <w:rFonts w:ascii="Times New Roman" w:hAnsi="Times New Roman" w:cs="Times New Roman"/>
          <w:szCs w:val="22"/>
        </w:rPr>
      </w:pPr>
      <w:r w:rsidRPr="00D01E6A">
        <w:rPr>
          <w:rFonts w:ascii="Times New Roman" w:hAnsi="Times New Roman" w:cs="Times New Roman"/>
          <w:szCs w:val="22"/>
        </w:rPr>
        <w:lastRenderedPageBreak/>
        <w:t xml:space="preserve">            CLOSE file</w:t>
      </w:r>
    </w:p>
    <w:p w14:paraId="101523B0" w14:textId="77777777" w:rsidR="007F2ACF" w:rsidRPr="00D01E6A" w:rsidRDefault="007F2ACF" w:rsidP="007F2ACF">
      <w:pPr>
        <w:rPr>
          <w:rFonts w:ascii="Times New Roman" w:hAnsi="Times New Roman" w:cs="Times New Roman"/>
          <w:szCs w:val="22"/>
        </w:rPr>
      </w:pPr>
      <w:r w:rsidRPr="00D01E6A">
        <w:rPr>
          <w:rFonts w:ascii="Times New Roman" w:hAnsi="Times New Roman" w:cs="Times New Roman"/>
          <w:szCs w:val="22"/>
        </w:rPr>
        <w:t xml:space="preserve">            RETURN empty courses</w:t>
      </w:r>
    </w:p>
    <w:p w14:paraId="1606D009" w14:textId="77777777" w:rsidR="007F2ACF" w:rsidRPr="00D01E6A" w:rsidRDefault="007F2ACF" w:rsidP="007F2ACF">
      <w:pPr>
        <w:rPr>
          <w:rFonts w:ascii="Times New Roman" w:hAnsi="Times New Roman" w:cs="Times New Roman"/>
          <w:szCs w:val="22"/>
        </w:rPr>
      </w:pPr>
      <w:r w:rsidRPr="00D01E6A">
        <w:rPr>
          <w:rFonts w:ascii="Times New Roman" w:hAnsi="Times New Roman" w:cs="Times New Roman"/>
          <w:szCs w:val="22"/>
        </w:rPr>
        <w:t xml:space="preserve">        END IF</w:t>
      </w:r>
    </w:p>
    <w:p w14:paraId="1E67AC7C" w14:textId="77777777" w:rsidR="007F2ACF" w:rsidRPr="00D01E6A" w:rsidRDefault="007F2ACF" w:rsidP="007F2ACF">
      <w:pPr>
        <w:rPr>
          <w:rFonts w:ascii="Times New Roman" w:hAnsi="Times New Roman" w:cs="Times New Roman"/>
          <w:szCs w:val="22"/>
        </w:rPr>
      </w:pPr>
      <w:r w:rsidRPr="00D01E6A">
        <w:rPr>
          <w:rFonts w:ascii="Times New Roman" w:hAnsi="Times New Roman" w:cs="Times New Roman"/>
          <w:szCs w:val="22"/>
        </w:rPr>
        <w:t xml:space="preserve">        CREATE </w:t>
      </w:r>
      <w:r>
        <w:rPr>
          <w:rFonts w:ascii="Times New Roman" w:hAnsi="Times New Roman" w:cs="Times New Roman"/>
          <w:szCs w:val="22"/>
        </w:rPr>
        <w:t xml:space="preserve">a </w:t>
      </w:r>
      <w:r w:rsidRPr="00D01E6A">
        <w:rPr>
          <w:rFonts w:ascii="Times New Roman" w:hAnsi="Times New Roman" w:cs="Times New Roman"/>
          <w:szCs w:val="22"/>
        </w:rPr>
        <w:t>new Course called course</w:t>
      </w:r>
    </w:p>
    <w:p w14:paraId="0A50C1E7" w14:textId="77777777" w:rsidR="007F2ACF" w:rsidRPr="00D01E6A" w:rsidRDefault="007F2ACF" w:rsidP="007F2ACF">
      <w:pPr>
        <w:rPr>
          <w:rFonts w:ascii="Times New Roman" w:hAnsi="Times New Roman" w:cs="Times New Roman"/>
          <w:szCs w:val="22"/>
        </w:rPr>
      </w:pPr>
      <w:r w:rsidRPr="00D01E6A">
        <w:rPr>
          <w:rFonts w:ascii="Times New Roman" w:hAnsi="Times New Roman" w:cs="Times New Roman"/>
          <w:szCs w:val="22"/>
        </w:rPr>
        <w:t xml:space="preserve">        SET </w:t>
      </w:r>
      <w:proofErr w:type="spellStart"/>
      <w:proofErr w:type="gramStart"/>
      <w:r w:rsidRPr="00D01E6A">
        <w:rPr>
          <w:rFonts w:ascii="Times New Roman" w:hAnsi="Times New Roman" w:cs="Times New Roman"/>
          <w:szCs w:val="22"/>
        </w:rPr>
        <w:t>course.courseNumber</w:t>
      </w:r>
      <w:proofErr w:type="spellEnd"/>
      <w:proofErr w:type="gramEnd"/>
      <w:r w:rsidRPr="00D01E6A">
        <w:rPr>
          <w:rFonts w:ascii="Times New Roman" w:hAnsi="Times New Roman" w:cs="Times New Roman"/>
          <w:szCs w:val="22"/>
        </w:rPr>
        <w:t xml:space="preserve"> equal to </w:t>
      </w:r>
      <w:proofErr w:type="gramStart"/>
      <w:r w:rsidRPr="00D01E6A">
        <w:rPr>
          <w:rFonts w:ascii="Times New Roman" w:hAnsi="Times New Roman" w:cs="Times New Roman"/>
          <w:szCs w:val="22"/>
        </w:rPr>
        <w:t>tokens[</w:t>
      </w:r>
      <w:proofErr w:type="gramEnd"/>
      <w:r w:rsidRPr="00D01E6A">
        <w:rPr>
          <w:rFonts w:ascii="Times New Roman" w:hAnsi="Times New Roman" w:cs="Times New Roman"/>
          <w:szCs w:val="22"/>
        </w:rPr>
        <w:t>0]</w:t>
      </w:r>
    </w:p>
    <w:p w14:paraId="572B7EE0" w14:textId="77777777" w:rsidR="007F2ACF" w:rsidRPr="00D01E6A" w:rsidRDefault="007F2ACF" w:rsidP="007F2ACF">
      <w:pPr>
        <w:rPr>
          <w:rFonts w:ascii="Times New Roman" w:hAnsi="Times New Roman" w:cs="Times New Roman"/>
          <w:szCs w:val="22"/>
        </w:rPr>
      </w:pPr>
      <w:r w:rsidRPr="00D01E6A">
        <w:rPr>
          <w:rFonts w:ascii="Times New Roman" w:hAnsi="Times New Roman" w:cs="Times New Roman"/>
          <w:szCs w:val="22"/>
        </w:rPr>
        <w:t xml:space="preserve">        SET course.</w:t>
      </w:r>
      <w:r>
        <w:rPr>
          <w:rFonts w:ascii="Times New Roman" w:hAnsi="Times New Roman" w:cs="Times New Roman"/>
          <w:szCs w:val="22"/>
        </w:rPr>
        <w:t>name</w:t>
      </w:r>
      <w:r w:rsidRPr="00D01E6A">
        <w:rPr>
          <w:rFonts w:ascii="Times New Roman" w:hAnsi="Times New Roman" w:cs="Times New Roman"/>
          <w:szCs w:val="22"/>
        </w:rPr>
        <w:t xml:space="preserve"> equal to </w:t>
      </w:r>
      <w:proofErr w:type="gramStart"/>
      <w:r w:rsidRPr="00D01E6A">
        <w:rPr>
          <w:rFonts w:ascii="Times New Roman" w:hAnsi="Times New Roman" w:cs="Times New Roman"/>
          <w:szCs w:val="22"/>
        </w:rPr>
        <w:t>tokens[</w:t>
      </w:r>
      <w:proofErr w:type="gramEnd"/>
      <w:r w:rsidRPr="00D01E6A">
        <w:rPr>
          <w:rFonts w:ascii="Times New Roman" w:hAnsi="Times New Roman" w:cs="Times New Roman"/>
          <w:szCs w:val="22"/>
        </w:rPr>
        <w:t>1]</w:t>
      </w:r>
    </w:p>
    <w:p w14:paraId="3AAF4DEA" w14:textId="77777777" w:rsidR="007F2ACF" w:rsidRPr="00D01E6A" w:rsidRDefault="007F2ACF" w:rsidP="007F2ACF">
      <w:pPr>
        <w:rPr>
          <w:rFonts w:ascii="Times New Roman" w:hAnsi="Times New Roman" w:cs="Times New Roman"/>
          <w:szCs w:val="22"/>
        </w:rPr>
      </w:pPr>
    </w:p>
    <w:p w14:paraId="724CCB1E" w14:textId="77777777" w:rsidR="007F2ACF" w:rsidRPr="00D01E6A" w:rsidRDefault="007F2ACF" w:rsidP="007F2ACF">
      <w:pPr>
        <w:rPr>
          <w:rFonts w:ascii="Times New Roman" w:hAnsi="Times New Roman" w:cs="Times New Roman"/>
          <w:szCs w:val="22"/>
        </w:rPr>
      </w:pPr>
      <w:r w:rsidRPr="00D01E6A">
        <w:rPr>
          <w:rFonts w:ascii="Times New Roman" w:hAnsi="Times New Roman" w:cs="Times New Roman"/>
          <w:szCs w:val="22"/>
        </w:rPr>
        <w:t xml:space="preserve">        FOR index from 2 to </w:t>
      </w:r>
      <w:r>
        <w:rPr>
          <w:rFonts w:ascii="Times New Roman" w:hAnsi="Times New Roman" w:cs="Times New Roman"/>
          <w:szCs w:val="22"/>
        </w:rPr>
        <w:t xml:space="preserve">the </w:t>
      </w:r>
      <w:r w:rsidRPr="00D01E6A">
        <w:rPr>
          <w:rFonts w:ascii="Times New Roman" w:hAnsi="Times New Roman" w:cs="Times New Roman"/>
          <w:szCs w:val="22"/>
        </w:rPr>
        <w:t>number of tokens minus 1</w:t>
      </w:r>
    </w:p>
    <w:p w14:paraId="0719382F" w14:textId="77777777" w:rsidR="007F2ACF" w:rsidRPr="00D01E6A" w:rsidRDefault="007F2ACF" w:rsidP="007F2ACF">
      <w:pPr>
        <w:rPr>
          <w:rFonts w:ascii="Times New Roman" w:hAnsi="Times New Roman" w:cs="Times New Roman"/>
          <w:szCs w:val="22"/>
        </w:rPr>
      </w:pPr>
      <w:r w:rsidRPr="00D01E6A">
        <w:rPr>
          <w:rFonts w:ascii="Times New Roman" w:hAnsi="Times New Roman" w:cs="Times New Roman"/>
          <w:szCs w:val="22"/>
        </w:rPr>
        <w:t xml:space="preserve">            ADD tokens[index] to </w:t>
      </w:r>
      <w:proofErr w:type="spellStart"/>
      <w:proofErr w:type="gramStart"/>
      <w:r w:rsidRPr="00D01E6A">
        <w:rPr>
          <w:rFonts w:ascii="Times New Roman" w:hAnsi="Times New Roman" w:cs="Times New Roman"/>
          <w:szCs w:val="22"/>
        </w:rPr>
        <w:t>course.prerequisites</w:t>
      </w:r>
      <w:proofErr w:type="spellEnd"/>
      <w:proofErr w:type="gramEnd"/>
    </w:p>
    <w:p w14:paraId="6D8D2755" w14:textId="77777777" w:rsidR="007F2ACF" w:rsidRPr="00D01E6A" w:rsidRDefault="007F2ACF" w:rsidP="007F2ACF">
      <w:pPr>
        <w:rPr>
          <w:rFonts w:ascii="Times New Roman" w:hAnsi="Times New Roman" w:cs="Times New Roman"/>
          <w:szCs w:val="22"/>
        </w:rPr>
      </w:pPr>
      <w:r w:rsidRPr="00D01E6A">
        <w:rPr>
          <w:rFonts w:ascii="Times New Roman" w:hAnsi="Times New Roman" w:cs="Times New Roman"/>
          <w:szCs w:val="22"/>
        </w:rPr>
        <w:t xml:space="preserve">        END FOR</w:t>
      </w:r>
    </w:p>
    <w:p w14:paraId="5B2AD3ED" w14:textId="77777777" w:rsidR="007F2ACF" w:rsidRPr="00D01E6A" w:rsidRDefault="007F2ACF" w:rsidP="007F2ACF">
      <w:pPr>
        <w:rPr>
          <w:rFonts w:ascii="Times New Roman" w:hAnsi="Times New Roman" w:cs="Times New Roman"/>
          <w:szCs w:val="22"/>
        </w:rPr>
      </w:pPr>
      <w:r w:rsidRPr="00D01E6A">
        <w:rPr>
          <w:rFonts w:ascii="Times New Roman" w:hAnsi="Times New Roman" w:cs="Times New Roman"/>
          <w:szCs w:val="22"/>
        </w:rPr>
        <w:t xml:space="preserve">        ADD course to courses</w:t>
      </w:r>
    </w:p>
    <w:p w14:paraId="1511023E" w14:textId="77777777" w:rsidR="007F2ACF" w:rsidRPr="00D01E6A" w:rsidRDefault="007F2ACF" w:rsidP="007F2ACF">
      <w:pPr>
        <w:rPr>
          <w:rFonts w:ascii="Times New Roman" w:hAnsi="Times New Roman" w:cs="Times New Roman"/>
          <w:szCs w:val="22"/>
        </w:rPr>
      </w:pPr>
      <w:r w:rsidRPr="00D01E6A">
        <w:rPr>
          <w:rFonts w:ascii="Times New Roman" w:hAnsi="Times New Roman" w:cs="Times New Roman"/>
          <w:szCs w:val="22"/>
        </w:rPr>
        <w:t xml:space="preserve">    END WHILE</w:t>
      </w:r>
    </w:p>
    <w:p w14:paraId="488FC184" w14:textId="77777777" w:rsidR="007F2ACF" w:rsidRPr="00D01E6A" w:rsidRDefault="007F2ACF" w:rsidP="007F2ACF">
      <w:pPr>
        <w:rPr>
          <w:rFonts w:ascii="Times New Roman" w:hAnsi="Times New Roman" w:cs="Times New Roman"/>
          <w:szCs w:val="22"/>
        </w:rPr>
      </w:pPr>
      <w:r w:rsidRPr="00D01E6A">
        <w:rPr>
          <w:rFonts w:ascii="Times New Roman" w:hAnsi="Times New Roman" w:cs="Times New Roman"/>
          <w:szCs w:val="22"/>
        </w:rPr>
        <w:t xml:space="preserve">    CLOSE file</w:t>
      </w:r>
    </w:p>
    <w:p w14:paraId="4DFFB93F" w14:textId="77777777" w:rsidR="007F2ACF" w:rsidRPr="00D01E6A" w:rsidRDefault="007F2ACF" w:rsidP="007F2ACF">
      <w:pPr>
        <w:rPr>
          <w:rFonts w:ascii="Times New Roman" w:hAnsi="Times New Roman" w:cs="Times New Roman"/>
          <w:szCs w:val="22"/>
        </w:rPr>
      </w:pPr>
      <w:r w:rsidRPr="00D01E6A">
        <w:rPr>
          <w:rFonts w:ascii="Times New Roman" w:hAnsi="Times New Roman" w:cs="Times New Roman"/>
          <w:szCs w:val="22"/>
        </w:rPr>
        <w:t xml:space="preserve">    IF </w:t>
      </w:r>
      <w:proofErr w:type="spellStart"/>
      <w:r w:rsidRPr="00D01E6A">
        <w:rPr>
          <w:rFonts w:ascii="Times New Roman" w:hAnsi="Times New Roman" w:cs="Times New Roman"/>
          <w:szCs w:val="22"/>
        </w:rPr>
        <w:t>ValidatePrerequisites</w:t>
      </w:r>
      <w:proofErr w:type="spellEnd"/>
      <w:r w:rsidRPr="00D01E6A">
        <w:rPr>
          <w:rFonts w:ascii="Times New Roman" w:hAnsi="Times New Roman" w:cs="Times New Roman"/>
          <w:szCs w:val="22"/>
        </w:rPr>
        <w:t xml:space="preserve">(courses) </w:t>
      </w:r>
      <w:proofErr w:type="gramStart"/>
      <w:r w:rsidRPr="00D01E6A">
        <w:rPr>
          <w:rFonts w:ascii="Times New Roman" w:hAnsi="Times New Roman" w:cs="Times New Roman"/>
          <w:szCs w:val="22"/>
        </w:rPr>
        <w:t>is</w:t>
      </w:r>
      <w:proofErr w:type="gramEnd"/>
      <w:r w:rsidRPr="00D01E6A">
        <w:rPr>
          <w:rFonts w:ascii="Times New Roman" w:hAnsi="Times New Roman" w:cs="Times New Roman"/>
          <w:szCs w:val="22"/>
        </w:rPr>
        <w:t xml:space="preserve"> FALSE</w:t>
      </w:r>
    </w:p>
    <w:p w14:paraId="66728CFC" w14:textId="77777777" w:rsidR="007F2ACF" w:rsidRPr="00D01E6A" w:rsidRDefault="007F2ACF" w:rsidP="007F2ACF">
      <w:pPr>
        <w:rPr>
          <w:rFonts w:ascii="Times New Roman" w:hAnsi="Times New Roman" w:cs="Times New Roman"/>
          <w:szCs w:val="22"/>
        </w:rPr>
      </w:pPr>
      <w:r w:rsidRPr="00D01E6A">
        <w:rPr>
          <w:rFonts w:ascii="Times New Roman" w:hAnsi="Times New Roman" w:cs="Times New Roman"/>
          <w:szCs w:val="22"/>
        </w:rPr>
        <w:t xml:space="preserve">        PRINT "Error: One or more prerequisites do not exist as courses."</w:t>
      </w:r>
    </w:p>
    <w:p w14:paraId="53979D5A" w14:textId="77777777" w:rsidR="007F2ACF" w:rsidRPr="00D01E6A" w:rsidRDefault="007F2ACF" w:rsidP="007F2ACF">
      <w:pPr>
        <w:rPr>
          <w:rFonts w:ascii="Times New Roman" w:hAnsi="Times New Roman" w:cs="Times New Roman"/>
          <w:szCs w:val="22"/>
        </w:rPr>
      </w:pPr>
      <w:r w:rsidRPr="00D01E6A">
        <w:rPr>
          <w:rFonts w:ascii="Times New Roman" w:hAnsi="Times New Roman" w:cs="Times New Roman"/>
          <w:szCs w:val="22"/>
        </w:rPr>
        <w:t xml:space="preserve">        RETURN empty courses</w:t>
      </w:r>
    </w:p>
    <w:p w14:paraId="7A7C5E8F" w14:textId="77777777" w:rsidR="007F2ACF" w:rsidRPr="00D01E6A" w:rsidRDefault="007F2ACF" w:rsidP="007F2ACF">
      <w:pPr>
        <w:rPr>
          <w:rFonts w:ascii="Times New Roman" w:hAnsi="Times New Roman" w:cs="Times New Roman"/>
          <w:szCs w:val="22"/>
        </w:rPr>
      </w:pPr>
      <w:r w:rsidRPr="00D01E6A">
        <w:rPr>
          <w:rFonts w:ascii="Times New Roman" w:hAnsi="Times New Roman" w:cs="Times New Roman"/>
          <w:szCs w:val="22"/>
        </w:rPr>
        <w:t xml:space="preserve">    END IF</w:t>
      </w:r>
    </w:p>
    <w:p w14:paraId="10447E20" w14:textId="77777777" w:rsidR="007F2ACF" w:rsidRPr="00D01E6A" w:rsidRDefault="007F2ACF" w:rsidP="007F2ACF">
      <w:pPr>
        <w:rPr>
          <w:rFonts w:ascii="Times New Roman" w:hAnsi="Times New Roman" w:cs="Times New Roman"/>
          <w:szCs w:val="22"/>
        </w:rPr>
      </w:pPr>
      <w:r w:rsidRPr="00D01E6A">
        <w:rPr>
          <w:rFonts w:ascii="Times New Roman" w:hAnsi="Times New Roman" w:cs="Times New Roman"/>
          <w:szCs w:val="22"/>
        </w:rPr>
        <w:t xml:space="preserve">    RETURN courses</w:t>
      </w:r>
    </w:p>
    <w:p w14:paraId="2EA753F0" w14:textId="77777777" w:rsidR="007F2ACF" w:rsidRDefault="007F2ACF" w:rsidP="007F2ACF">
      <w:pPr>
        <w:rPr>
          <w:rFonts w:ascii="Times New Roman" w:hAnsi="Times New Roman" w:cs="Times New Roman"/>
          <w:szCs w:val="22"/>
        </w:rPr>
      </w:pPr>
      <w:r w:rsidRPr="00D01E6A">
        <w:rPr>
          <w:rFonts w:ascii="Times New Roman" w:hAnsi="Times New Roman" w:cs="Times New Roman"/>
          <w:szCs w:val="22"/>
        </w:rPr>
        <w:t>END FUNCTION</w:t>
      </w:r>
    </w:p>
    <w:p w14:paraId="644BEE82" w14:textId="77777777" w:rsidR="007F2ACF" w:rsidRDefault="007F2ACF" w:rsidP="007F2ACF">
      <w:pPr>
        <w:pStyle w:val="Heading3"/>
      </w:pPr>
      <w:r>
        <w:t>Validate Prerequisites</w:t>
      </w:r>
    </w:p>
    <w:p w14:paraId="5009E6A3" w14:textId="77777777" w:rsidR="007F2ACF" w:rsidRDefault="007F2ACF" w:rsidP="007F2ACF">
      <w:r>
        <w:t xml:space="preserve">FUNCTION </w:t>
      </w:r>
      <w:proofErr w:type="spellStart"/>
      <w:r>
        <w:t>ValidatePrerequisites</w:t>
      </w:r>
      <w:proofErr w:type="spellEnd"/>
      <w:r>
        <w:t>(courses)</w:t>
      </w:r>
    </w:p>
    <w:p w14:paraId="26E1ED42" w14:textId="77777777" w:rsidR="007F2ACF" w:rsidRDefault="007F2ACF" w:rsidP="007F2ACF">
      <w:r>
        <w:t xml:space="preserve">    FOR EACH course IN courses</w:t>
      </w:r>
    </w:p>
    <w:p w14:paraId="4457C1FC" w14:textId="77777777" w:rsidR="007F2ACF" w:rsidRDefault="007F2ACF" w:rsidP="007F2ACF">
      <w:r>
        <w:t xml:space="preserve">        FOR EACH </w:t>
      </w:r>
      <w:proofErr w:type="spellStart"/>
      <w:r>
        <w:t>prerequisiteNumber</w:t>
      </w:r>
      <w:proofErr w:type="spellEnd"/>
      <w:r>
        <w:t xml:space="preserve"> IN </w:t>
      </w:r>
      <w:proofErr w:type="spellStart"/>
      <w:proofErr w:type="gramStart"/>
      <w:r>
        <w:t>course.prerequisites</w:t>
      </w:r>
      <w:proofErr w:type="spellEnd"/>
      <w:proofErr w:type="gramEnd"/>
    </w:p>
    <w:p w14:paraId="75B9C58C" w14:textId="77777777" w:rsidR="007F2ACF" w:rsidRDefault="007F2ACF" w:rsidP="007F2ACF">
      <w:r>
        <w:t xml:space="preserve">            SET </w:t>
      </w:r>
      <w:proofErr w:type="spellStart"/>
      <w:r>
        <w:t>prerequisiteFound</w:t>
      </w:r>
      <w:proofErr w:type="spellEnd"/>
      <w:r>
        <w:t xml:space="preserve"> equal to FALSE</w:t>
      </w:r>
    </w:p>
    <w:p w14:paraId="72DC865D" w14:textId="77777777" w:rsidR="007F2ACF" w:rsidRDefault="007F2ACF" w:rsidP="007F2ACF">
      <w:r>
        <w:t xml:space="preserve">            FOR EACH </w:t>
      </w:r>
      <w:proofErr w:type="spellStart"/>
      <w:r>
        <w:t>possiblePrerequisite</w:t>
      </w:r>
      <w:proofErr w:type="spellEnd"/>
      <w:r>
        <w:t xml:space="preserve"> IN courses</w:t>
      </w:r>
    </w:p>
    <w:p w14:paraId="111B9D64" w14:textId="77777777" w:rsidR="007F2ACF" w:rsidRDefault="007F2ACF" w:rsidP="007F2ACF">
      <w:r>
        <w:lastRenderedPageBreak/>
        <w:t xml:space="preserve">                IF </w:t>
      </w:r>
      <w:proofErr w:type="spellStart"/>
      <w:r>
        <w:t>possiblePrerequisite.courseNumber</w:t>
      </w:r>
      <w:proofErr w:type="spellEnd"/>
      <w:r>
        <w:t xml:space="preserve"> EQUALS </w:t>
      </w:r>
      <w:proofErr w:type="spellStart"/>
      <w:r>
        <w:t>prerequisiteNumber</w:t>
      </w:r>
      <w:proofErr w:type="spellEnd"/>
    </w:p>
    <w:p w14:paraId="6B71C5B0" w14:textId="77777777" w:rsidR="007F2ACF" w:rsidRDefault="007F2ACF" w:rsidP="007F2ACF">
      <w:r>
        <w:t xml:space="preserve">                    SET </w:t>
      </w:r>
      <w:proofErr w:type="spellStart"/>
      <w:r>
        <w:t>prerequisiteFound</w:t>
      </w:r>
      <w:proofErr w:type="spellEnd"/>
      <w:r>
        <w:t xml:space="preserve"> equal to TRUE</w:t>
      </w:r>
    </w:p>
    <w:p w14:paraId="06B9F244" w14:textId="77777777" w:rsidR="007F2ACF" w:rsidRDefault="007F2ACF" w:rsidP="007F2ACF">
      <w:r>
        <w:t xml:space="preserve">                    BREAK</w:t>
      </w:r>
    </w:p>
    <w:p w14:paraId="268FE1F6" w14:textId="77777777" w:rsidR="007F2ACF" w:rsidRDefault="007F2ACF" w:rsidP="007F2ACF">
      <w:r>
        <w:t xml:space="preserve">                END IF</w:t>
      </w:r>
    </w:p>
    <w:p w14:paraId="78DC6A3D" w14:textId="77777777" w:rsidR="007F2ACF" w:rsidRDefault="007F2ACF" w:rsidP="007F2ACF">
      <w:r>
        <w:t xml:space="preserve">            END FOR</w:t>
      </w:r>
    </w:p>
    <w:p w14:paraId="3AE49820" w14:textId="77777777" w:rsidR="007F2ACF" w:rsidRDefault="007F2ACF" w:rsidP="007F2ACF">
      <w:r>
        <w:t xml:space="preserve">            IF </w:t>
      </w:r>
      <w:proofErr w:type="spellStart"/>
      <w:r>
        <w:t>prerequisiteFound</w:t>
      </w:r>
      <w:proofErr w:type="spellEnd"/>
      <w:r>
        <w:t xml:space="preserve"> EQUALS FALSE</w:t>
      </w:r>
    </w:p>
    <w:p w14:paraId="6EACE81A" w14:textId="77777777" w:rsidR="007F2ACF" w:rsidRDefault="007F2ACF" w:rsidP="007F2ACF">
      <w:r>
        <w:t xml:space="preserve">                PRINT </w:t>
      </w:r>
      <w:proofErr w:type="spellStart"/>
      <w:r>
        <w:t>prerequisiteNumber</w:t>
      </w:r>
      <w:proofErr w:type="spellEnd"/>
      <w:r>
        <w:t xml:space="preserve"> + " is not a valid course."</w:t>
      </w:r>
    </w:p>
    <w:p w14:paraId="7A511D89" w14:textId="77777777" w:rsidR="007F2ACF" w:rsidRDefault="007F2ACF" w:rsidP="007F2ACF">
      <w:r>
        <w:t xml:space="preserve">                RETURN FALSE</w:t>
      </w:r>
    </w:p>
    <w:p w14:paraId="14E706C9" w14:textId="77777777" w:rsidR="007F2ACF" w:rsidRDefault="007F2ACF" w:rsidP="007F2ACF">
      <w:r>
        <w:t xml:space="preserve">            END IF</w:t>
      </w:r>
    </w:p>
    <w:p w14:paraId="7DFC03CA" w14:textId="77777777" w:rsidR="007F2ACF" w:rsidRDefault="007F2ACF" w:rsidP="007F2ACF">
      <w:r>
        <w:t xml:space="preserve">        END FOR</w:t>
      </w:r>
    </w:p>
    <w:p w14:paraId="482A541E" w14:textId="77777777" w:rsidR="007F2ACF" w:rsidRDefault="007F2ACF" w:rsidP="007F2ACF">
      <w:r>
        <w:t xml:space="preserve">    END FOR</w:t>
      </w:r>
    </w:p>
    <w:p w14:paraId="1AE9E6EE" w14:textId="77777777" w:rsidR="007F2ACF" w:rsidRDefault="007F2ACF" w:rsidP="007F2ACF">
      <w:r>
        <w:t xml:space="preserve">    RETURN TRUE</w:t>
      </w:r>
    </w:p>
    <w:p w14:paraId="1A4CFEBF" w14:textId="77777777" w:rsidR="007F2ACF" w:rsidRDefault="007F2ACF" w:rsidP="007F2ACF">
      <w:r>
        <w:t>END FUNCTION</w:t>
      </w:r>
    </w:p>
    <w:p w14:paraId="16D5A767" w14:textId="77777777" w:rsidR="007F2ACF" w:rsidRDefault="007F2ACF" w:rsidP="007F2ACF">
      <w:pPr>
        <w:pStyle w:val="Heading3"/>
      </w:pPr>
      <w:r>
        <w:t>Find a course</w:t>
      </w:r>
    </w:p>
    <w:p w14:paraId="1D83CEDF" w14:textId="77777777" w:rsidR="007F2ACF" w:rsidRDefault="007F2ACF" w:rsidP="007F2ACF">
      <w:r>
        <w:t xml:space="preserve">FUNCTION </w:t>
      </w:r>
      <w:proofErr w:type="spellStart"/>
      <w:proofErr w:type="gramStart"/>
      <w:r>
        <w:t>FindCourse</w:t>
      </w:r>
      <w:proofErr w:type="spellEnd"/>
      <w:r>
        <w:t>(</w:t>
      </w:r>
      <w:proofErr w:type="gramEnd"/>
      <w:r>
        <w:t xml:space="preserve">courses, </w:t>
      </w:r>
      <w:proofErr w:type="spellStart"/>
      <w:r>
        <w:t>courseNumber</w:t>
      </w:r>
      <w:proofErr w:type="spellEnd"/>
      <w:r>
        <w:t>)</w:t>
      </w:r>
    </w:p>
    <w:p w14:paraId="64A3FA2E" w14:textId="77777777" w:rsidR="007F2ACF" w:rsidRDefault="007F2ACF" w:rsidP="007F2ACF">
      <w:r>
        <w:t xml:space="preserve">    FOR EACH course IN courses</w:t>
      </w:r>
    </w:p>
    <w:p w14:paraId="01C1A742" w14:textId="77777777" w:rsidR="007F2ACF" w:rsidRDefault="007F2ACF" w:rsidP="007F2ACF">
      <w:r>
        <w:t xml:space="preserve">        IF </w:t>
      </w:r>
      <w:proofErr w:type="spellStart"/>
      <w:proofErr w:type="gramStart"/>
      <w:r>
        <w:t>course.courseNumber</w:t>
      </w:r>
      <w:proofErr w:type="spellEnd"/>
      <w:proofErr w:type="gramEnd"/>
      <w:r>
        <w:t xml:space="preserve"> EQUALS </w:t>
      </w:r>
      <w:proofErr w:type="spellStart"/>
      <w:r>
        <w:t>courseNumber</w:t>
      </w:r>
      <w:proofErr w:type="spellEnd"/>
    </w:p>
    <w:p w14:paraId="7D3A3BB5" w14:textId="77777777" w:rsidR="007F2ACF" w:rsidRDefault="007F2ACF" w:rsidP="007F2ACF">
      <w:r>
        <w:t xml:space="preserve">            RETURN course</w:t>
      </w:r>
    </w:p>
    <w:p w14:paraId="3E117974" w14:textId="77777777" w:rsidR="007F2ACF" w:rsidRDefault="007F2ACF" w:rsidP="007F2ACF">
      <w:r>
        <w:t xml:space="preserve">        END IF</w:t>
      </w:r>
    </w:p>
    <w:p w14:paraId="3F6D3ADF" w14:textId="77777777" w:rsidR="007F2ACF" w:rsidRDefault="007F2ACF" w:rsidP="007F2ACF">
      <w:r>
        <w:t xml:space="preserve">    END FOR</w:t>
      </w:r>
    </w:p>
    <w:p w14:paraId="5C784DC8" w14:textId="77777777" w:rsidR="007F2ACF" w:rsidRDefault="007F2ACF" w:rsidP="007F2ACF">
      <w:r>
        <w:t xml:space="preserve">    RETURN null</w:t>
      </w:r>
    </w:p>
    <w:p w14:paraId="0E4CEA85" w14:textId="77777777" w:rsidR="007F2ACF" w:rsidRDefault="007F2ACF" w:rsidP="007F2ACF">
      <w:r>
        <w:t>END FUNCTION</w:t>
      </w:r>
    </w:p>
    <w:p w14:paraId="37CDA345" w14:textId="77777777" w:rsidR="007F2ACF" w:rsidRDefault="007F2ACF" w:rsidP="007F2ACF">
      <w:pPr>
        <w:pStyle w:val="Heading3"/>
      </w:pPr>
      <w:r>
        <w:t>Print course information</w:t>
      </w:r>
    </w:p>
    <w:p w14:paraId="66FD5552" w14:textId="77777777" w:rsidR="007F2ACF" w:rsidRDefault="007F2ACF" w:rsidP="007F2ACF">
      <w:r>
        <w:t xml:space="preserve">FUNCTION </w:t>
      </w:r>
      <w:proofErr w:type="spellStart"/>
      <w:proofErr w:type="gramStart"/>
      <w:r>
        <w:t>PrintCourseInformation</w:t>
      </w:r>
      <w:proofErr w:type="spellEnd"/>
      <w:r>
        <w:t>(</w:t>
      </w:r>
      <w:proofErr w:type="gramEnd"/>
      <w:r>
        <w:t xml:space="preserve">courses, </w:t>
      </w:r>
      <w:proofErr w:type="spellStart"/>
      <w:r>
        <w:t>requestedCourseNumber</w:t>
      </w:r>
      <w:proofErr w:type="spellEnd"/>
      <w:r>
        <w:t>)</w:t>
      </w:r>
    </w:p>
    <w:p w14:paraId="1FBF2107" w14:textId="77777777" w:rsidR="007F2ACF" w:rsidRDefault="007F2ACF" w:rsidP="007F2ACF">
      <w:r>
        <w:lastRenderedPageBreak/>
        <w:t xml:space="preserve">    SET </w:t>
      </w:r>
      <w:proofErr w:type="spellStart"/>
      <w:r>
        <w:t>requestedCourse</w:t>
      </w:r>
      <w:proofErr w:type="spellEnd"/>
      <w:r>
        <w:t xml:space="preserve"> equal to </w:t>
      </w:r>
      <w:proofErr w:type="spellStart"/>
      <w:proofErr w:type="gramStart"/>
      <w:r>
        <w:t>FindCourse</w:t>
      </w:r>
      <w:proofErr w:type="spellEnd"/>
      <w:r>
        <w:t>(</w:t>
      </w:r>
      <w:proofErr w:type="gramEnd"/>
      <w:r>
        <w:t xml:space="preserve">courses, </w:t>
      </w:r>
      <w:proofErr w:type="spellStart"/>
      <w:r>
        <w:t>requestedCourseNumber</w:t>
      </w:r>
      <w:proofErr w:type="spellEnd"/>
      <w:r>
        <w:t>)</w:t>
      </w:r>
    </w:p>
    <w:p w14:paraId="0262D526" w14:textId="77777777" w:rsidR="007F2ACF" w:rsidRDefault="007F2ACF" w:rsidP="007F2ACF">
      <w:r>
        <w:t xml:space="preserve">    IF </w:t>
      </w:r>
      <w:proofErr w:type="spellStart"/>
      <w:r>
        <w:t>requestedCourse</w:t>
      </w:r>
      <w:proofErr w:type="spellEnd"/>
      <w:r>
        <w:t xml:space="preserve"> IS null</w:t>
      </w:r>
    </w:p>
    <w:p w14:paraId="2497D0D9" w14:textId="77777777" w:rsidR="007F2ACF" w:rsidRDefault="007F2ACF" w:rsidP="007F2ACF">
      <w:r>
        <w:t xml:space="preserve">        PRINT "Course not found."</w:t>
      </w:r>
    </w:p>
    <w:p w14:paraId="6F33D798" w14:textId="77777777" w:rsidR="007F2ACF" w:rsidRDefault="007F2ACF" w:rsidP="007F2ACF">
      <w:r>
        <w:t xml:space="preserve">        RETURN</w:t>
      </w:r>
    </w:p>
    <w:p w14:paraId="32E2CCFE" w14:textId="77777777" w:rsidR="007F2ACF" w:rsidRDefault="007F2ACF" w:rsidP="007F2ACF">
      <w:r>
        <w:t xml:space="preserve">    END IF</w:t>
      </w:r>
    </w:p>
    <w:p w14:paraId="41DEFFF8" w14:textId="77777777" w:rsidR="007F2ACF" w:rsidRDefault="007F2ACF" w:rsidP="007F2ACF">
      <w:r>
        <w:t xml:space="preserve">    PRINT </w:t>
      </w:r>
      <w:proofErr w:type="spellStart"/>
      <w:r>
        <w:t>requestedCourse.courseNumber</w:t>
      </w:r>
      <w:proofErr w:type="spellEnd"/>
    </w:p>
    <w:p w14:paraId="230EA2D0" w14:textId="77777777" w:rsidR="007F2ACF" w:rsidRDefault="007F2ACF" w:rsidP="007F2ACF">
      <w:r>
        <w:t xml:space="preserve">    PRINT requestedCourse.name</w:t>
      </w:r>
    </w:p>
    <w:p w14:paraId="0388D79D" w14:textId="77777777" w:rsidR="007F2ACF" w:rsidRDefault="007F2ACF" w:rsidP="007F2ACF"/>
    <w:p w14:paraId="33C4518A" w14:textId="77777777" w:rsidR="007F2ACF" w:rsidRDefault="007F2ACF" w:rsidP="007F2ACF">
      <w:r>
        <w:t xml:space="preserve">    IF </w:t>
      </w:r>
      <w:proofErr w:type="spellStart"/>
      <w:r>
        <w:t>requestedCourse.prerequisites</w:t>
      </w:r>
      <w:proofErr w:type="spellEnd"/>
      <w:r>
        <w:t xml:space="preserve"> </w:t>
      </w:r>
      <w:proofErr w:type="gramStart"/>
      <w:r>
        <w:t>is</w:t>
      </w:r>
      <w:proofErr w:type="gramEnd"/>
      <w:r>
        <w:t xml:space="preserve"> empty</w:t>
      </w:r>
    </w:p>
    <w:p w14:paraId="0D78FB1F" w14:textId="77777777" w:rsidR="007F2ACF" w:rsidRDefault="007F2ACF" w:rsidP="007F2ACF">
      <w:r>
        <w:t xml:space="preserve">        PRINT "Prerequisites: None"</w:t>
      </w:r>
    </w:p>
    <w:p w14:paraId="75467B85" w14:textId="77777777" w:rsidR="007F2ACF" w:rsidRDefault="007F2ACF" w:rsidP="007F2ACF">
      <w:r>
        <w:t xml:space="preserve">        RETURN</w:t>
      </w:r>
    </w:p>
    <w:p w14:paraId="2BFDA46A" w14:textId="77777777" w:rsidR="007F2ACF" w:rsidRDefault="007F2ACF" w:rsidP="007F2ACF">
      <w:r>
        <w:t xml:space="preserve">    END IF</w:t>
      </w:r>
    </w:p>
    <w:p w14:paraId="3C993D2A" w14:textId="77777777" w:rsidR="007F2ACF" w:rsidRDefault="007F2ACF" w:rsidP="007F2ACF">
      <w:r>
        <w:t xml:space="preserve">    PRINT "Prerequisites:"</w:t>
      </w:r>
    </w:p>
    <w:p w14:paraId="5DCC591C" w14:textId="77777777" w:rsidR="007F2ACF" w:rsidRDefault="007F2ACF" w:rsidP="007F2ACF">
      <w:r>
        <w:t xml:space="preserve">    FOR EACH </w:t>
      </w:r>
      <w:proofErr w:type="spellStart"/>
      <w:r>
        <w:t>prerequisiteNumber</w:t>
      </w:r>
      <w:proofErr w:type="spellEnd"/>
      <w:r>
        <w:t xml:space="preserve"> IN </w:t>
      </w:r>
      <w:proofErr w:type="spellStart"/>
      <w:r>
        <w:t>requestedCourse.prerequisites</w:t>
      </w:r>
      <w:proofErr w:type="spellEnd"/>
    </w:p>
    <w:p w14:paraId="038373BF" w14:textId="77777777" w:rsidR="007F2ACF" w:rsidRDefault="007F2ACF" w:rsidP="007F2ACF">
      <w:r>
        <w:t xml:space="preserve">        SET </w:t>
      </w:r>
      <w:proofErr w:type="spellStart"/>
      <w:r>
        <w:t>prerequisiteCourse</w:t>
      </w:r>
      <w:proofErr w:type="spellEnd"/>
      <w:r>
        <w:t xml:space="preserve"> equal to</w:t>
      </w:r>
    </w:p>
    <w:p w14:paraId="64FC216E" w14:textId="77777777" w:rsidR="007F2ACF" w:rsidRDefault="007F2ACF" w:rsidP="007F2ACF">
      <w:r>
        <w:t xml:space="preserve">            </w:t>
      </w:r>
      <w:proofErr w:type="spellStart"/>
      <w:proofErr w:type="gramStart"/>
      <w:r>
        <w:t>FindCourse</w:t>
      </w:r>
      <w:proofErr w:type="spellEnd"/>
      <w:r>
        <w:t>(</w:t>
      </w:r>
      <w:proofErr w:type="gramEnd"/>
      <w:r>
        <w:t xml:space="preserve">courses, </w:t>
      </w:r>
      <w:proofErr w:type="spellStart"/>
      <w:r>
        <w:t>prerequisiteNumber</w:t>
      </w:r>
      <w:proofErr w:type="spellEnd"/>
      <w:r>
        <w:t>)</w:t>
      </w:r>
    </w:p>
    <w:p w14:paraId="379B57E5" w14:textId="77777777" w:rsidR="007F2ACF" w:rsidRDefault="007F2ACF" w:rsidP="007F2ACF">
      <w:r>
        <w:t xml:space="preserve">        IF </w:t>
      </w:r>
      <w:proofErr w:type="spellStart"/>
      <w:r>
        <w:t>prerequisiteCourse</w:t>
      </w:r>
      <w:proofErr w:type="spellEnd"/>
      <w:r>
        <w:t xml:space="preserve"> IS NOT NULL</w:t>
      </w:r>
    </w:p>
    <w:p w14:paraId="5D87CB59" w14:textId="77777777" w:rsidR="007F2ACF" w:rsidRDefault="007F2ACF" w:rsidP="007F2ACF">
      <w:r>
        <w:t xml:space="preserve">            PRINT </w:t>
      </w:r>
      <w:proofErr w:type="spellStart"/>
      <w:r>
        <w:t>prerequisiteCourse.courseNumber</w:t>
      </w:r>
      <w:proofErr w:type="spellEnd"/>
    </w:p>
    <w:p w14:paraId="3D910965" w14:textId="77777777" w:rsidR="007F2ACF" w:rsidRDefault="007F2ACF" w:rsidP="007F2ACF">
      <w:r>
        <w:t xml:space="preserve">            PRINT prerequisiteCourse.name</w:t>
      </w:r>
    </w:p>
    <w:p w14:paraId="00224F65" w14:textId="77777777" w:rsidR="007F2ACF" w:rsidRDefault="007F2ACF" w:rsidP="007F2ACF">
      <w:r>
        <w:t xml:space="preserve">        END IF</w:t>
      </w:r>
    </w:p>
    <w:p w14:paraId="3F4C9827" w14:textId="77777777" w:rsidR="007F2ACF" w:rsidRDefault="007F2ACF" w:rsidP="007F2ACF">
      <w:r>
        <w:t xml:space="preserve">    END FOR</w:t>
      </w:r>
    </w:p>
    <w:p w14:paraId="7875EE6D" w14:textId="77777777" w:rsidR="007F2ACF" w:rsidRDefault="007F2ACF" w:rsidP="007F2ACF">
      <w:r>
        <w:t>END FUNCTION</w:t>
      </w:r>
    </w:p>
    <w:p w14:paraId="5F48C727" w14:textId="77777777" w:rsidR="007F2ACF" w:rsidRDefault="007F2ACF" w:rsidP="007F2ACF">
      <w:pPr>
        <w:pStyle w:val="Heading3"/>
      </w:pPr>
      <w:r>
        <w:t>Print course list</w:t>
      </w:r>
    </w:p>
    <w:p w14:paraId="060D113E" w14:textId="77777777" w:rsidR="007F2ACF" w:rsidRDefault="007F2ACF" w:rsidP="007F2ACF">
      <w:r>
        <w:t xml:space="preserve">FUNCTION </w:t>
      </w:r>
      <w:proofErr w:type="spellStart"/>
      <w:r>
        <w:t>PrintCourseList</w:t>
      </w:r>
      <w:proofErr w:type="spellEnd"/>
      <w:r>
        <w:t>(courses)</w:t>
      </w:r>
    </w:p>
    <w:p w14:paraId="3E5B247B" w14:textId="77777777" w:rsidR="007F2ACF" w:rsidRDefault="007F2ACF" w:rsidP="007F2ACF">
      <w:r>
        <w:lastRenderedPageBreak/>
        <w:t xml:space="preserve">    FOR EACH course IN courses</w:t>
      </w:r>
    </w:p>
    <w:p w14:paraId="49935BEC" w14:textId="77777777" w:rsidR="007F2ACF" w:rsidRDefault="007F2ACF" w:rsidP="007F2ACF">
      <w:r>
        <w:t xml:space="preserve">        PRINT </w:t>
      </w:r>
      <w:proofErr w:type="spellStart"/>
      <w:proofErr w:type="gramStart"/>
      <w:r>
        <w:t>course.courseNumber</w:t>
      </w:r>
      <w:proofErr w:type="spellEnd"/>
      <w:proofErr w:type="gramEnd"/>
      <w:r>
        <w:t xml:space="preserve"> + ", " + course.name</w:t>
      </w:r>
    </w:p>
    <w:p w14:paraId="353A5363" w14:textId="77777777" w:rsidR="007F2ACF" w:rsidRDefault="007F2ACF" w:rsidP="007F2ACF">
      <w:r>
        <w:t xml:space="preserve">    END FOR</w:t>
      </w:r>
    </w:p>
    <w:p w14:paraId="199DD0F6" w14:textId="77777777" w:rsidR="007F2ACF" w:rsidRDefault="007F2ACF" w:rsidP="007F2ACF">
      <w:r>
        <w:t>END FUNCTION</w:t>
      </w:r>
    </w:p>
    <w:p w14:paraId="56BB08DB" w14:textId="261B40D8" w:rsidR="007F2ACF" w:rsidRPr="00A1066F" w:rsidRDefault="007F2ACF" w:rsidP="007F2ACF">
      <w:pPr>
        <w:pStyle w:val="Heading2"/>
        <w:rPr>
          <w:sz w:val="28"/>
          <w:szCs w:val="32"/>
        </w:rPr>
      </w:pPr>
      <w:r w:rsidRPr="00A1066F">
        <w:rPr>
          <w:sz w:val="28"/>
          <w:szCs w:val="32"/>
        </w:rPr>
        <w:t xml:space="preserve">Hash Table Data </w:t>
      </w:r>
      <w:r w:rsidR="004905E2">
        <w:rPr>
          <w:sz w:val="28"/>
          <w:szCs w:val="32"/>
        </w:rPr>
        <w:t>Type</w:t>
      </w:r>
    </w:p>
    <w:p w14:paraId="748FDE06" w14:textId="77777777" w:rsidR="007F2ACF" w:rsidRPr="009F44D7" w:rsidRDefault="007F2ACF" w:rsidP="007F2ACF">
      <w:pPr>
        <w:pStyle w:val="Heading3"/>
        <w:rPr>
          <w:rFonts w:cs="Times New Roman"/>
        </w:rPr>
      </w:pPr>
      <w:r w:rsidRPr="009F44D7">
        <w:rPr>
          <w:rFonts w:cs="Times New Roman"/>
        </w:rPr>
        <w:t>Course Structure</w:t>
      </w:r>
    </w:p>
    <w:p w14:paraId="4E4584E3"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STRUCT Course</w:t>
      </w:r>
    </w:p>
    <w:p w14:paraId="5C07EA48"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 xml:space="preserve">    </w:t>
      </w:r>
      <w:proofErr w:type="spellStart"/>
      <w:r w:rsidRPr="009F44D7">
        <w:rPr>
          <w:rFonts w:ascii="Times New Roman" w:hAnsi="Times New Roman" w:cs="Times New Roman"/>
          <w:szCs w:val="22"/>
        </w:rPr>
        <w:t>courseNumber</w:t>
      </w:r>
      <w:proofErr w:type="spellEnd"/>
    </w:p>
    <w:p w14:paraId="36B3A2A0"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 xml:space="preserve">    name</w:t>
      </w:r>
    </w:p>
    <w:p w14:paraId="24729F21"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 xml:space="preserve">    prerequisites</w:t>
      </w:r>
    </w:p>
    <w:p w14:paraId="5C4F8802"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END STRUCT</w:t>
      </w:r>
    </w:p>
    <w:p w14:paraId="72219874" w14:textId="77777777" w:rsidR="007F2ACF" w:rsidRPr="009F44D7" w:rsidRDefault="007F2ACF" w:rsidP="007F2ACF">
      <w:pPr>
        <w:pStyle w:val="Heading3"/>
        <w:rPr>
          <w:rFonts w:cs="Times New Roman"/>
        </w:rPr>
      </w:pPr>
      <w:r w:rsidRPr="009F44D7">
        <w:rPr>
          <w:rFonts w:cs="Times New Roman"/>
        </w:rPr>
        <w:t>Load and validate the file</w:t>
      </w:r>
    </w:p>
    <w:p w14:paraId="0DE29148"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 xml:space="preserve">FUNCTION </w:t>
      </w:r>
      <w:proofErr w:type="spellStart"/>
      <w:proofErr w:type="gramStart"/>
      <w:r w:rsidRPr="009F44D7">
        <w:rPr>
          <w:rFonts w:ascii="Times New Roman" w:hAnsi="Times New Roman" w:cs="Times New Roman"/>
          <w:szCs w:val="22"/>
        </w:rPr>
        <w:t>LoadCourses</w:t>
      </w:r>
      <w:proofErr w:type="spellEnd"/>
      <w:r w:rsidRPr="009F44D7">
        <w:rPr>
          <w:rFonts w:ascii="Times New Roman" w:hAnsi="Times New Roman" w:cs="Times New Roman"/>
          <w:szCs w:val="22"/>
        </w:rPr>
        <w:t>(</w:t>
      </w:r>
      <w:proofErr w:type="spellStart"/>
      <w:proofErr w:type="gramEnd"/>
      <w:r w:rsidRPr="009F44D7">
        <w:rPr>
          <w:rFonts w:ascii="Times New Roman" w:hAnsi="Times New Roman" w:cs="Times New Roman"/>
          <w:szCs w:val="22"/>
        </w:rPr>
        <w:t>fileName</w:t>
      </w:r>
      <w:proofErr w:type="spellEnd"/>
      <w:r w:rsidRPr="009F44D7">
        <w:rPr>
          <w:rFonts w:ascii="Times New Roman" w:hAnsi="Times New Roman" w:cs="Times New Roman"/>
          <w:szCs w:val="22"/>
        </w:rPr>
        <w:t xml:space="preserve">, </w:t>
      </w:r>
      <w:proofErr w:type="spellStart"/>
      <w:r w:rsidRPr="009F44D7">
        <w:rPr>
          <w:rFonts w:ascii="Times New Roman" w:hAnsi="Times New Roman" w:cs="Times New Roman"/>
          <w:szCs w:val="22"/>
        </w:rPr>
        <w:t>courseTable</w:t>
      </w:r>
      <w:proofErr w:type="spellEnd"/>
      <w:r w:rsidRPr="009F44D7">
        <w:rPr>
          <w:rFonts w:ascii="Times New Roman" w:hAnsi="Times New Roman" w:cs="Times New Roman"/>
          <w:szCs w:val="22"/>
        </w:rPr>
        <w:t>)</w:t>
      </w:r>
    </w:p>
    <w:p w14:paraId="47EC2370"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 xml:space="preserve">    CREATE an empty VECTOR called courses</w:t>
      </w:r>
    </w:p>
    <w:p w14:paraId="491866F0"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 xml:space="preserve">    OPEN </w:t>
      </w:r>
      <w:proofErr w:type="spellStart"/>
      <w:r w:rsidRPr="009F44D7">
        <w:rPr>
          <w:rFonts w:ascii="Times New Roman" w:hAnsi="Times New Roman" w:cs="Times New Roman"/>
          <w:szCs w:val="22"/>
        </w:rPr>
        <w:t>fileName</w:t>
      </w:r>
      <w:proofErr w:type="spellEnd"/>
      <w:r w:rsidRPr="009F44D7">
        <w:rPr>
          <w:rFonts w:ascii="Times New Roman" w:hAnsi="Times New Roman" w:cs="Times New Roman"/>
          <w:szCs w:val="22"/>
        </w:rPr>
        <w:t xml:space="preserve"> for reading</w:t>
      </w:r>
    </w:p>
    <w:p w14:paraId="4831EA91"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 xml:space="preserve">    IF file does not open</w:t>
      </w:r>
    </w:p>
    <w:p w14:paraId="3E008D4D"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 xml:space="preserve">        PRINT "Error: File could not be opened."</w:t>
      </w:r>
    </w:p>
    <w:p w14:paraId="36398788"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 xml:space="preserve">        RETURN FALSE</w:t>
      </w:r>
    </w:p>
    <w:p w14:paraId="58114DF6"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 xml:space="preserve">    END IF</w:t>
      </w:r>
    </w:p>
    <w:p w14:paraId="2AE8C33D"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 xml:space="preserve">    WHILE file has another line</w:t>
      </w:r>
    </w:p>
    <w:p w14:paraId="3E96D214"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 xml:space="preserve">        READ next line</w:t>
      </w:r>
    </w:p>
    <w:p w14:paraId="3B0617B7"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 xml:space="preserve">        SPLIT line at each comma into tokens</w:t>
      </w:r>
    </w:p>
    <w:p w14:paraId="73C8A823"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 xml:space="preserve">        IF number of tokens is less than 2</w:t>
      </w:r>
    </w:p>
    <w:p w14:paraId="73E72CB0"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 xml:space="preserve">            PRINT "Error: Invalid file format."</w:t>
      </w:r>
    </w:p>
    <w:p w14:paraId="06AA6463"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 xml:space="preserve">            CLOSE file</w:t>
      </w:r>
    </w:p>
    <w:p w14:paraId="51D9D499"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lastRenderedPageBreak/>
        <w:t xml:space="preserve">            RETURN FALSE</w:t>
      </w:r>
    </w:p>
    <w:p w14:paraId="2CBDD8FC"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 xml:space="preserve">        END IF</w:t>
      </w:r>
    </w:p>
    <w:p w14:paraId="0A3A0880"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 xml:space="preserve">        CREATE a new Course called course</w:t>
      </w:r>
    </w:p>
    <w:p w14:paraId="6F64DEE1"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 xml:space="preserve">        SET </w:t>
      </w:r>
      <w:proofErr w:type="spellStart"/>
      <w:proofErr w:type="gramStart"/>
      <w:r w:rsidRPr="009F44D7">
        <w:rPr>
          <w:rFonts w:ascii="Times New Roman" w:hAnsi="Times New Roman" w:cs="Times New Roman"/>
          <w:szCs w:val="22"/>
        </w:rPr>
        <w:t>course.courseNumber</w:t>
      </w:r>
      <w:proofErr w:type="spellEnd"/>
      <w:proofErr w:type="gramEnd"/>
      <w:r w:rsidRPr="009F44D7">
        <w:rPr>
          <w:rFonts w:ascii="Times New Roman" w:hAnsi="Times New Roman" w:cs="Times New Roman"/>
          <w:szCs w:val="22"/>
        </w:rPr>
        <w:t xml:space="preserve"> equal to </w:t>
      </w:r>
      <w:proofErr w:type="gramStart"/>
      <w:r w:rsidRPr="009F44D7">
        <w:rPr>
          <w:rFonts w:ascii="Times New Roman" w:hAnsi="Times New Roman" w:cs="Times New Roman"/>
          <w:szCs w:val="22"/>
        </w:rPr>
        <w:t>tokens[</w:t>
      </w:r>
      <w:proofErr w:type="gramEnd"/>
      <w:r w:rsidRPr="009F44D7">
        <w:rPr>
          <w:rFonts w:ascii="Times New Roman" w:hAnsi="Times New Roman" w:cs="Times New Roman"/>
          <w:szCs w:val="22"/>
        </w:rPr>
        <w:t>0]</w:t>
      </w:r>
    </w:p>
    <w:p w14:paraId="0BC7496A"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 xml:space="preserve">        SET course.name equal to </w:t>
      </w:r>
      <w:proofErr w:type="gramStart"/>
      <w:r w:rsidRPr="009F44D7">
        <w:rPr>
          <w:rFonts w:ascii="Times New Roman" w:hAnsi="Times New Roman" w:cs="Times New Roman"/>
          <w:szCs w:val="22"/>
        </w:rPr>
        <w:t>tokens[</w:t>
      </w:r>
      <w:proofErr w:type="gramEnd"/>
      <w:r w:rsidRPr="009F44D7">
        <w:rPr>
          <w:rFonts w:ascii="Times New Roman" w:hAnsi="Times New Roman" w:cs="Times New Roman"/>
          <w:szCs w:val="22"/>
        </w:rPr>
        <w:t>1]</w:t>
      </w:r>
    </w:p>
    <w:p w14:paraId="77581BBB"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 xml:space="preserve">        FOR index from 2 to number of tokens minus 1</w:t>
      </w:r>
    </w:p>
    <w:p w14:paraId="0A2CC5EE"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 xml:space="preserve">            ADD tokens[index] to </w:t>
      </w:r>
      <w:proofErr w:type="spellStart"/>
      <w:proofErr w:type="gramStart"/>
      <w:r w:rsidRPr="009F44D7">
        <w:rPr>
          <w:rFonts w:ascii="Times New Roman" w:hAnsi="Times New Roman" w:cs="Times New Roman"/>
          <w:szCs w:val="22"/>
        </w:rPr>
        <w:t>course.prerequisites</w:t>
      </w:r>
      <w:proofErr w:type="spellEnd"/>
      <w:proofErr w:type="gramEnd"/>
    </w:p>
    <w:p w14:paraId="72B1EBA3"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 xml:space="preserve">        END FOR</w:t>
      </w:r>
    </w:p>
    <w:p w14:paraId="2EA9C48D"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 xml:space="preserve">        ADD course to courses</w:t>
      </w:r>
    </w:p>
    <w:p w14:paraId="41E62446"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 xml:space="preserve">    END WHILE</w:t>
      </w:r>
    </w:p>
    <w:p w14:paraId="350A5D1C"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 xml:space="preserve">    CLOSE file</w:t>
      </w:r>
    </w:p>
    <w:p w14:paraId="69A2C02E"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 xml:space="preserve">    IF </w:t>
      </w:r>
      <w:proofErr w:type="spellStart"/>
      <w:r w:rsidRPr="009F44D7">
        <w:rPr>
          <w:rFonts w:ascii="Times New Roman" w:hAnsi="Times New Roman" w:cs="Times New Roman"/>
          <w:szCs w:val="22"/>
        </w:rPr>
        <w:t>ValidatePrerequisites</w:t>
      </w:r>
      <w:proofErr w:type="spellEnd"/>
      <w:r w:rsidRPr="009F44D7">
        <w:rPr>
          <w:rFonts w:ascii="Times New Roman" w:hAnsi="Times New Roman" w:cs="Times New Roman"/>
          <w:szCs w:val="22"/>
        </w:rPr>
        <w:t xml:space="preserve">(courses) </w:t>
      </w:r>
      <w:proofErr w:type="gramStart"/>
      <w:r w:rsidRPr="009F44D7">
        <w:rPr>
          <w:rFonts w:ascii="Times New Roman" w:hAnsi="Times New Roman" w:cs="Times New Roman"/>
          <w:szCs w:val="22"/>
        </w:rPr>
        <w:t>is</w:t>
      </w:r>
      <w:proofErr w:type="gramEnd"/>
      <w:r w:rsidRPr="009F44D7">
        <w:rPr>
          <w:rFonts w:ascii="Times New Roman" w:hAnsi="Times New Roman" w:cs="Times New Roman"/>
          <w:szCs w:val="22"/>
        </w:rPr>
        <w:t xml:space="preserve"> FALSE</w:t>
      </w:r>
    </w:p>
    <w:p w14:paraId="23B389B7"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 xml:space="preserve">        RETURN FALSE</w:t>
      </w:r>
    </w:p>
    <w:p w14:paraId="39B705A0"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 xml:space="preserve">    END IF</w:t>
      </w:r>
    </w:p>
    <w:p w14:paraId="3D5FA44A"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 xml:space="preserve">    FOR EACH course IN courses</w:t>
      </w:r>
    </w:p>
    <w:p w14:paraId="192E8A92"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 xml:space="preserve">        INSERT course into </w:t>
      </w:r>
      <w:proofErr w:type="spellStart"/>
      <w:r w:rsidRPr="009F44D7">
        <w:rPr>
          <w:rFonts w:ascii="Times New Roman" w:hAnsi="Times New Roman" w:cs="Times New Roman"/>
          <w:szCs w:val="22"/>
        </w:rPr>
        <w:t>courseTable</w:t>
      </w:r>
      <w:proofErr w:type="spellEnd"/>
      <w:r w:rsidRPr="009F44D7">
        <w:rPr>
          <w:rFonts w:ascii="Times New Roman" w:hAnsi="Times New Roman" w:cs="Times New Roman"/>
          <w:szCs w:val="22"/>
        </w:rPr>
        <w:t xml:space="preserve"> using </w:t>
      </w:r>
      <w:proofErr w:type="spellStart"/>
      <w:proofErr w:type="gramStart"/>
      <w:r w:rsidRPr="009F44D7">
        <w:rPr>
          <w:rFonts w:ascii="Times New Roman" w:hAnsi="Times New Roman" w:cs="Times New Roman"/>
          <w:szCs w:val="22"/>
        </w:rPr>
        <w:t>course.courseNumber</w:t>
      </w:r>
      <w:proofErr w:type="spellEnd"/>
      <w:proofErr w:type="gramEnd"/>
    </w:p>
    <w:p w14:paraId="2986B4CB"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 xml:space="preserve">    END FOR</w:t>
      </w:r>
    </w:p>
    <w:p w14:paraId="2FD29A9A"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 xml:space="preserve">    RETURN TRUE</w:t>
      </w:r>
    </w:p>
    <w:p w14:paraId="3D81CB08"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END FUNCTION</w:t>
      </w:r>
    </w:p>
    <w:p w14:paraId="3756B784" w14:textId="77777777" w:rsidR="007F2ACF" w:rsidRPr="009F44D7" w:rsidRDefault="007F2ACF" w:rsidP="007F2ACF">
      <w:pPr>
        <w:rPr>
          <w:rFonts w:ascii="Times New Roman" w:hAnsi="Times New Roman" w:cs="Times New Roman"/>
          <w:szCs w:val="22"/>
        </w:rPr>
      </w:pPr>
    </w:p>
    <w:p w14:paraId="14CB12FB" w14:textId="77777777" w:rsidR="007F2ACF" w:rsidRPr="009F44D7" w:rsidRDefault="007F2ACF" w:rsidP="007F2ACF">
      <w:pPr>
        <w:pStyle w:val="Heading3"/>
        <w:rPr>
          <w:rFonts w:cs="Times New Roman"/>
        </w:rPr>
      </w:pPr>
      <w:r w:rsidRPr="009F44D7">
        <w:rPr>
          <w:rFonts w:cs="Times New Roman"/>
        </w:rPr>
        <w:t>Validate Prerequisites</w:t>
      </w:r>
    </w:p>
    <w:p w14:paraId="4DA3DA5C"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 xml:space="preserve">FUNCTION </w:t>
      </w:r>
      <w:proofErr w:type="spellStart"/>
      <w:r w:rsidRPr="009F44D7">
        <w:rPr>
          <w:rFonts w:ascii="Times New Roman" w:hAnsi="Times New Roman" w:cs="Times New Roman"/>
          <w:szCs w:val="22"/>
        </w:rPr>
        <w:t>ValidatePrerequisites</w:t>
      </w:r>
      <w:proofErr w:type="spellEnd"/>
      <w:r w:rsidRPr="009F44D7">
        <w:rPr>
          <w:rFonts w:ascii="Times New Roman" w:hAnsi="Times New Roman" w:cs="Times New Roman"/>
          <w:szCs w:val="22"/>
        </w:rPr>
        <w:t>(courses)</w:t>
      </w:r>
    </w:p>
    <w:p w14:paraId="21FCD796"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 xml:space="preserve">    FOR EACH course IN courses</w:t>
      </w:r>
    </w:p>
    <w:p w14:paraId="7BE75900"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 xml:space="preserve">        FOR EACH prerequisite IN </w:t>
      </w:r>
      <w:proofErr w:type="spellStart"/>
      <w:proofErr w:type="gramStart"/>
      <w:r w:rsidRPr="009F44D7">
        <w:rPr>
          <w:rFonts w:ascii="Times New Roman" w:hAnsi="Times New Roman" w:cs="Times New Roman"/>
          <w:szCs w:val="22"/>
        </w:rPr>
        <w:t>course.prerequisites</w:t>
      </w:r>
      <w:proofErr w:type="spellEnd"/>
      <w:proofErr w:type="gramEnd"/>
    </w:p>
    <w:p w14:paraId="754E4816"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 xml:space="preserve">            SET </w:t>
      </w:r>
      <w:proofErr w:type="spellStart"/>
      <w:r w:rsidRPr="009F44D7">
        <w:rPr>
          <w:rFonts w:ascii="Times New Roman" w:hAnsi="Times New Roman" w:cs="Times New Roman"/>
          <w:szCs w:val="22"/>
        </w:rPr>
        <w:t>prerequisiteFound</w:t>
      </w:r>
      <w:proofErr w:type="spellEnd"/>
      <w:r w:rsidRPr="009F44D7">
        <w:rPr>
          <w:rFonts w:ascii="Times New Roman" w:hAnsi="Times New Roman" w:cs="Times New Roman"/>
          <w:szCs w:val="22"/>
        </w:rPr>
        <w:t xml:space="preserve"> equal to FALSE</w:t>
      </w:r>
    </w:p>
    <w:p w14:paraId="57307432"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 xml:space="preserve">            FOR EACH </w:t>
      </w:r>
      <w:proofErr w:type="spellStart"/>
      <w:proofErr w:type="gramStart"/>
      <w:r w:rsidRPr="009F44D7">
        <w:rPr>
          <w:rFonts w:ascii="Times New Roman" w:hAnsi="Times New Roman" w:cs="Times New Roman"/>
          <w:szCs w:val="22"/>
        </w:rPr>
        <w:t>possibleCourse</w:t>
      </w:r>
      <w:proofErr w:type="spellEnd"/>
      <w:proofErr w:type="gramEnd"/>
      <w:r w:rsidRPr="009F44D7">
        <w:rPr>
          <w:rFonts w:ascii="Times New Roman" w:hAnsi="Times New Roman" w:cs="Times New Roman"/>
          <w:szCs w:val="22"/>
        </w:rPr>
        <w:t xml:space="preserve"> IN courses</w:t>
      </w:r>
    </w:p>
    <w:p w14:paraId="78E673E8"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lastRenderedPageBreak/>
        <w:t xml:space="preserve">                IF </w:t>
      </w:r>
      <w:proofErr w:type="spellStart"/>
      <w:r w:rsidRPr="009F44D7">
        <w:rPr>
          <w:rFonts w:ascii="Times New Roman" w:hAnsi="Times New Roman" w:cs="Times New Roman"/>
          <w:szCs w:val="22"/>
        </w:rPr>
        <w:t>possibleCourse.courseNumber</w:t>
      </w:r>
      <w:proofErr w:type="spellEnd"/>
      <w:r w:rsidRPr="009F44D7">
        <w:rPr>
          <w:rFonts w:ascii="Times New Roman" w:hAnsi="Times New Roman" w:cs="Times New Roman"/>
          <w:szCs w:val="22"/>
        </w:rPr>
        <w:t xml:space="preserve"> EQUALS prerequisite</w:t>
      </w:r>
    </w:p>
    <w:p w14:paraId="3BF99201"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 xml:space="preserve">                    SET </w:t>
      </w:r>
      <w:proofErr w:type="spellStart"/>
      <w:r w:rsidRPr="009F44D7">
        <w:rPr>
          <w:rFonts w:ascii="Times New Roman" w:hAnsi="Times New Roman" w:cs="Times New Roman"/>
          <w:szCs w:val="22"/>
        </w:rPr>
        <w:t>prerequisiteFound</w:t>
      </w:r>
      <w:proofErr w:type="spellEnd"/>
      <w:r w:rsidRPr="009F44D7">
        <w:rPr>
          <w:rFonts w:ascii="Times New Roman" w:hAnsi="Times New Roman" w:cs="Times New Roman"/>
          <w:szCs w:val="22"/>
        </w:rPr>
        <w:t xml:space="preserve"> equal to TRUE</w:t>
      </w:r>
    </w:p>
    <w:p w14:paraId="7062FA9D"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 xml:space="preserve">                    BREAK</w:t>
      </w:r>
    </w:p>
    <w:p w14:paraId="20355977"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 xml:space="preserve">                END IF</w:t>
      </w:r>
    </w:p>
    <w:p w14:paraId="39B5EA98"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 xml:space="preserve">            END FOR</w:t>
      </w:r>
    </w:p>
    <w:p w14:paraId="12F5A42F"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 xml:space="preserve">            IF </w:t>
      </w:r>
      <w:proofErr w:type="spellStart"/>
      <w:r w:rsidRPr="009F44D7">
        <w:rPr>
          <w:rFonts w:ascii="Times New Roman" w:hAnsi="Times New Roman" w:cs="Times New Roman"/>
          <w:szCs w:val="22"/>
        </w:rPr>
        <w:t>prerequisiteFound</w:t>
      </w:r>
      <w:proofErr w:type="spellEnd"/>
      <w:r w:rsidRPr="009F44D7">
        <w:rPr>
          <w:rFonts w:ascii="Times New Roman" w:hAnsi="Times New Roman" w:cs="Times New Roman"/>
          <w:szCs w:val="22"/>
        </w:rPr>
        <w:t xml:space="preserve"> EQUALS FALSE</w:t>
      </w:r>
    </w:p>
    <w:p w14:paraId="74A8662E"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 xml:space="preserve">                PRINT prerequisite + " is not a valid course."</w:t>
      </w:r>
    </w:p>
    <w:p w14:paraId="7B64DB02"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 xml:space="preserve">                RETURN FALSE</w:t>
      </w:r>
    </w:p>
    <w:p w14:paraId="6732D5EF"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 xml:space="preserve">            END IF</w:t>
      </w:r>
    </w:p>
    <w:p w14:paraId="2446158E"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 xml:space="preserve">        END FOR</w:t>
      </w:r>
    </w:p>
    <w:p w14:paraId="2FB5B95C"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 xml:space="preserve">    END FOR</w:t>
      </w:r>
    </w:p>
    <w:p w14:paraId="6994D0EA" w14:textId="77777777" w:rsidR="007F2ACF" w:rsidRPr="009F44D7" w:rsidRDefault="007F2ACF" w:rsidP="007F2ACF">
      <w:pPr>
        <w:rPr>
          <w:rFonts w:ascii="Times New Roman" w:hAnsi="Times New Roman" w:cs="Times New Roman"/>
          <w:szCs w:val="22"/>
        </w:rPr>
      </w:pPr>
    </w:p>
    <w:p w14:paraId="0D1FA0B0"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 xml:space="preserve">    RETURN TRUE</w:t>
      </w:r>
    </w:p>
    <w:p w14:paraId="11644733"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END FUNCTION</w:t>
      </w:r>
    </w:p>
    <w:p w14:paraId="4F0C1909" w14:textId="77777777" w:rsidR="007F2ACF" w:rsidRPr="009F44D7" w:rsidRDefault="007F2ACF" w:rsidP="007F2ACF">
      <w:pPr>
        <w:pStyle w:val="Heading3"/>
        <w:rPr>
          <w:rFonts w:cs="Times New Roman"/>
        </w:rPr>
      </w:pPr>
      <w:r w:rsidRPr="009F44D7">
        <w:rPr>
          <w:rFonts w:cs="Times New Roman"/>
        </w:rPr>
        <w:t>Print course information</w:t>
      </w:r>
    </w:p>
    <w:p w14:paraId="1E29603D"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 xml:space="preserve">FUNCTION </w:t>
      </w:r>
      <w:proofErr w:type="spellStart"/>
      <w:proofErr w:type="gramStart"/>
      <w:r w:rsidRPr="009F44D7">
        <w:rPr>
          <w:rFonts w:ascii="Times New Roman" w:hAnsi="Times New Roman" w:cs="Times New Roman"/>
          <w:szCs w:val="22"/>
        </w:rPr>
        <w:t>PrintCourseInformation</w:t>
      </w:r>
      <w:proofErr w:type="spellEnd"/>
      <w:r w:rsidRPr="009F44D7">
        <w:rPr>
          <w:rFonts w:ascii="Times New Roman" w:hAnsi="Times New Roman" w:cs="Times New Roman"/>
          <w:szCs w:val="22"/>
        </w:rPr>
        <w:t>(</w:t>
      </w:r>
      <w:proofErr w:type="spellStart"/>
      <w:proofErr w:type="gramEnd"/>
      <w:r w:rsidRPr="009F44D7">
        <w:rPr>
          <w:rFonts w:ascii="Times New Roman" w:hAnsi="Times New Roman" w:cs="Times New Roman"/>
          <w:szCs w:val="22"/>
        </w:rPr>
        <w:t>courseTable</w:t>
      </w:r>
      <w:proofErr w:type="spellEnd"/>
      <w:r w:rsidRPr="009F44D7">
        <w:rPr>
          <w:rFonts w:ascii="Times New Roman" w:hAnsi="Times New Roman" w:cs="Times New Roman"/>
          <w:szCs w:val="22"/>
        </w:rPr>
        <w:t xml:space="preserve">, </w:t>
      </w:r>
      <w:proofErr w:type="spellStart"/>
      <w:r w:rsidRPr="009F44D7">
        <w:rPr>
          <w:rFonts w:ascii="Times New Roman" w:hAnsi="Times New Roman" w:cs="Times New Roman"/>
          <w:szCs w:val="22"/>
        </w:rPr>
        <w:t>courseNumber</w:t>
      </w:r>
      <w:proofErr w:type="spellEnd"/>
      <w:r w:rsidRPr="009F44D7">
        <w:rPr>
          <w:rFonts w:ascii="Times New Roman" w:hAnsi="Times New Roman" w:cs="Times New Roman"/>
          <w:szCs w:val="22"/>
        </w:rPr>
        <w:t>)</w:t>
      </w:r>
    </w:p>
    <w:p w14:paraId="345DC234"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 xml:space="preserve">    SET course equal to SEARCH </w:t>
      </w:r>
      <w:proofErr w:type="spellStart"/>
      <w:r w:rsidRPr="009F44D7">
        <w:rPr>
          <w:rFonts w:ascii="Times New Roman" w:hAnsi="Times New Roman" w:cs="Times New Roman"/>
          <w:szCs w:val="22"/>
        </w:rPr>
        <w:t>courseTable</w:t>
      </w:r>
      <w:proofErr w:type="spellEnd"/>
      <w:r w:rsidRPr="009F44D7">
        <w:rPr>
          <w:rFonts w:ascii="Times New Roman" w:hAnsi="Times New Roman" w:cs="Times New Roman"/>
          <w:szCs w:val="22"/>
        </w:rPr>
        <w:t xml:space="preserve"> for </w:t>
      </w:r>
      <w:proofErr w:type="spellStart"/>
      <w:r w:rsidRPr="009F44D7">
        <w:rPr>
          <w:rFonts w:ascii="Times New Roman" w:hAnsi="Times New Roman" w:cs="Times New Roman"/>
          <w:szCs w:val="22"/>
        </w:rPr>
        <w:t>courseNumber</w:t>
      </w:r>
      <w:proofErr w:type="spellEnd"/>
    </w:p>
    <w:p w14:paraId="0BF007A8"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 xml:space="preserve">    IF course is not found</w:t>
      </w:r>
    </w:p>
    <w:p w14:paraId="12626571"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 xml:space="preserve">        PRINT "Course not found."</w:t>
      </w:r>
    </w:p>
    <w:p w14:paraId="63DA565F"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 xml:space="preserve">        RETURN</w:t>
      </w:r>
    </w:p>
    <w:p w14:paraId="4A306ECD"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 xml:space="preserve">    END IF</w:t>
      </w:r>
    </w:p>
    <w:p w14:paraId="3F1784B7"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 xml:space="preserve">    PRINT </w:t>
      </w:r>
      <w:proofErr w:type="spellStart"/>
      <w:proofErr w:type="gramStart"/>
      <w:r w:rsidRPr="009F44D7">
        <w:rPr>
          <w:rFonts w:ascii="Times New Roman" w:hAnsi="Times New Roman" w:cs="Times New Roman"/>
          <w:szCs w:val="22"/>
        </w:rPr>
        <w:t>course.courseNumber</w:t>
      </w:r>
      <w:proofErr w:type="spellEnd"/>
      <w:proofErr w:type="gramEnd"/>
      <w:r w:rsidRPr="009F44D7">
        <w:rPr>
          <w:rFonts w:ascii="Times New Roman" w:hAnsi="Times New Roman" w:cs="Times New Roman"/>
          <w:szCs w:val="22"/>
        </w:rPr>
        <w:t xml:space="preserve"> + ", " + course.name</w:t>
      </w:r>
    </w:p>
    <w:p w14:paraId="044B3CF2"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 xml:space="preserve">    IF </w:t>
      </w:r>
      <w:proofErr w:type="spellStart"/>
      <w:proofErr w:type="gramStart"/>
      <w:r w:rsidRPr="009F44D7">
        <w:rPr>
          <w:rFonts w:ascii="Times New Roman" w:hAnsi="Times New Roman" w:cs="Times New Roman"/>
          <w:szCs w:val="22"/>
        </w:rPr>
        <w:t>course.prerequisites</w:t>
      </w:r>
      <w:proofErr w:type="spellEnd"/>
      <w:proofErr w:type="gramEnd"/>
      <w:r w:rsidRPr="009F44D7">
        <w:rPr>
          <w:rFonts w:ascii="Times New Roman" w:hAnsi="Times New Roman" w:cs="Times New Roman"/>
          <w:szCs w:val="22"/>
        </w:rPr>
        <w:t xml:space="preserve"> </w:t>
      </w:r>
      <w:proofErr w:type="gramStart"/>
      <w:r w:rsidRPr="009F44D7">
        <w:rPr>
          <w:rFonts w:ascii="Times New Roman" w:hAnsi="Times New Roman" w:cs="Times New Roman"/>
          <w:szCs w:val="22"/>
        </w:rPr>
        <w:t>is</w:t>
      </w:r>
      <w:proofErr w:type="gramEnd"/>
      <w:r w:rsidRPr="009F44D7">
        <w:rPr>
          <w:rFonts w:ascii="Times New Roman" w:hAnsi="Times New Roman" w:cs="Times New Roman"/>
          <w:szCs w:val="22"/>
        </w:rPr>
        <w:t xml:space="preserve"> empty</w:t>
      </w:r>
    </w:p>
    <w:p w14:paraId="556DC8EF"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 xml:space="preserve">        PRINT "Prerequisites: None"</w:t>
      </w:r>
    </w:p>
    <w:p w14:paraId="6FC25B6D"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 xml:space="preserve">    ELSE</w:t>
      </w:r>
    </w:p>
    <w:p w14:paraId="0E3A664D"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 xml:space="preserve">        PRINT "Prerequisites:"</w:t>
      </w:r>
    </w:p>
    <w:p w14:paraId="71735BA1"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lastRenderedPageBreak/>
        <w:t xml:space="preserve">        FOR EACH prerequisite IN </w:t>
      </w:r>
      <w:proofErr w:type="spellStart"/>
      <w:proofErr w:type="gramStart"/>
      <w:r w:rsidRPr="009F44D7">
        <w:rPr>
          <w:rFonts w:ascii="Times New Roman" w:hAnsi="Times New Roman" w:cs="Times New Roman"/>
          <w:szCs w:val="22"/>
        </w:rPr>
        <w:t>course.prerequisites</w:t>
      </w:r>
      <w:proofErr w:type="spellEnd"/>
      <w:proofErr w:type="gramEnd"/>
    </w:p>
    <w:p w14:paraId="718F3083"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 xml:space="preserve">            SET </w:t>
      </w:r>
      <w:proofErr w:type="spellStart"/>
      <w:r w:rsidRPr="009F44D7">
        <w:rPr>
          <w:rFonts w:ascii="Times New Roman" w:hAnsi="Times New Roman" w:cs="Times New Roman"/>
          <w:szCs w:val="22"/>
        </w:rPr>
        <w:t>prerequisiteCourse</w:t>
      </w:r>
      <w:proofErr w:type="spellEnd"/>
      <w:r w:rsidRPr="009F44D7">
        <w:rPr>
          <w:rFonts w:ascii="Times New Roman" w:hAnsi="Times New Roman" w:cs="Times New Roman"/>
          <w:szCs w:val="22"/>
        </w:rPr>
        <w:t xml:space="preserve"> equal to</w:t>
      </w:r>
    </w:p>
    <w:p w14:paraId="1D4509B4"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 xml:space="preserve">                SEARCH </w:t>
      </w:r>
      <w:proofErr w:type="spellStart"/>
      <w:r w:rsidRPr="009F44D7">
        <w:rPr>
          <w:rFonts w:ascii="Times New Roman" w:hAnsi="Times New Roman" w:cs="Times New Roman"/>
          <w:szCs w:val="22"/>
        </w:rPr>
        <w:t>courseTable</w:t>
      </w:r>
      <w:proofErr w:type="spellEnd"/>
      <w:r w:rsidRPr="009F44D7">
        <w:rPr>
          <w:rFonts w:ascii="Times New Roman" w:hAnsi="Times New Roman" w:cs="Times New Roman"/>
          <w:szCs w:val="22"/>
        </w:rPr>
        <w:t xml:space="preserve"> for prerequisite</w:t>
      </w:r>
    </w:p>
    <w:p w14:paraId="7C91F875"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 xml:space="preserve">            PRINT </w:t>
      </w:r>
      <w:proofErr w:type="spellStart"/>
      <w:r w:rsidRPr="009F44D7">
        <w:rPr>
          <w:rFonts w:ascii="Times New Roman" w:hAnsi="Times New Roman" w:cs="Times New Roman"/>
          <w:szCs w:val="22"/>
        </w:rPr>
        <w:t>prerequisiteCourse.courseNumber</w:t>
      </w:r>
      <w:proofErr w:type="spellEnd"/>
      <w:r w:rsidRPr="009F44D7">
        <w:rPr>
          <w:rFonts w:ascii="Times New Roman" w:hAnsi="Times New Roman" w:cs="Times New Roman"/>
          <w:szCs w:val="22"/>
        </w:rPr>
        <w:t xml:space="preserve"> + ", "</w:t>
      </w:r>
    </w:p>
    <w:p w14:paraId="06F597F2"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 xml:space="preserve">                + prerequisiteCourse.name</w:t>
      </w:r>
    </w:p>
    <w:p w14:paraId="16D2C0B6"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 xml:space="preserve">        END FOR</w:t>
      </w:r>
    </w:p>
    <w:p w14:paraId="2E37B686"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 xml:space="preserve">    END IF</w:t>
      </w:r>
    </w:p>
    <w:p w14:paraId="2A61F332"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END FUNCTION</w:t>
      </w:r>
    </w:p>
    <w:p w14:paraId="0ABB87B4" w14:textId="77777777" w:rsidR="007F2ACF" w:rsidRPr="009F44D7" w:rsidRDefault="007F2ACF" w:rsidP="007F2ACF">
      <w:pPr>
        <w:pStyle w:val="Heading3"/>
        <w:rPr>
          <w:rFonts w:cs="Times New Roman"/>
        </w:rPr>
      </w:pPr>
      <w:r w:rsidRPr="009F44D7">
        <w:rPr>
          <w:rFonts w:cs="Times New Roman"/>
        </w:rPr>
        <w:t>Print course list</w:t>
      </w:r>
    </w:p>
    <w:p w14:paraId="5751C341"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 xml:space="preserve">FUNCTION </w:t>
      </w:r>
      <w:proofErr w:type="spellStart"/>
      <w:r w:rsidRPr="009F44D7">
        <w:rPr>
          <w:rFonts w:ascii="Times New Roman" w:hAnsi="Times New Roman" w:cs="Times New Roman"/>
          <w:szCs w:val="22"/>
        </w:rPr>
        <w:t>PrintCourseList</w:t>
      </w:r>
      <w:proofErr w:type="spellEnd"/>
      <w:r w:rsidRPr="009F44D7">
        <w:rPr>
          <w:rFonts w:ascii="Times New Roman" w:hAnsi="Times New Roman" w:cs="Times New Roman"/>
          <w:szCs w:val="22"/>
        </w:rPr>
        <w:t>(</w:t>
      </w:r>
      <w:proofErr w:type="spellStart"/>
      <w:r w:rsidRPr="009F44D7">
        <w:rPr>
          <w:rFonts w:ascii="Times New Roman" w:hAnsi="Times New Roman" w:cs="Times New Roman"/>
          <w:szCs w:val="22"/>
        </w:rPr>
        <w:t>courseTable</w:t>
      </w:r>
      <w:proofErr w:type="spellEnd"/>
      <w:r w:rsidRPr="009F44D7">
        <w:rPr>
          <w:rFonts w:ascii="Times New Roman" w:hAnsi="Times New Roman" w:cs="Times New Roman"/>
          <w:szCs w:val="22"/>
        </w:rPr>
        <w:t>)</w:t>
      </w:r>
    </w:p>
    <w:p w14:paraId="76BC7DA9"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 xml:space="preserve">    FOR EACH bucket IN </w:t>
      </w:r>
      <w:proofErr w:type="spellStart"/>
      <w:r w:rsidRPr="009F44D7">
        <w:rPr>
          <w:rFonts w:ascii="Times New Roman" w:hAnsi="Times New Roman" w:cs="Times New Roman"/>
          <w:szCs w:val="22"/>
        </w:rPr>
        <w:t>courseTable</w:t>
      </w:r>
      <w:proofErr w:type="spellEnd"/>
    </w:p>
    <w:p w14:paraId="382DAF8F"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 xml:space="preserve">        FOR EACH course IN bucket</w:t>
      </w:r>
    </w:p>
    <w:p w14:paraId="4BB4E1D5"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 xml:space="preserve">            PRINT </w:t>
      </w:r>
      <w:proofErr w:type="spellStart"/>
      <w:proofErr w:type="gramStart"/>
      <w:r w:rsidRPr="009F44D7">
        <w:rPr>
          <w:rFonts w:ascii="Times New Roman" w:hAnsi="Times New Roman" w:cs="Times New Roman"/>
          <w:szCs w:val="22"/>
        </w:rPr>
        <w:t>course.courseNumber</w:t>
      </w:r>
      <w:proofErr w:type="spellEnd"/>
      <w:proofErr w:type="gramEnd"/>
      <w:r w:rsidRPr="009F44D7">
        <w:rPr>
          <w:rFonts w:ascii="Times New Roman" w:hAnsi="Times New Roman" w:cs="Times New Roman"/>
          <w:szCs w:val="22"/>
        </w:rPr>
        <w:t xml:space="preserve"> + ", " + course.name</w:t>
      </w:r>
    </w:p>
    <w:p w14:paraId="75487CE5"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 xml:space="preserve">        END FOR</w:t>
      </w:r>
    </w:p>
    <w:p w14:paraId="78EC5932"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 xml:space="preserve">    END FOR</w:t>
      </w:r>
    </w:p>
    <w:p w14:paraId="1E26C4AF" w14:textId="77777777" w:rsidR="007F2ACF" w:rsidRPr="009F44D7" w:rsidRDefault="007F2ACF" w:rsidP="007F2ACF">
      <w:pPr>
        <w:rPr>
          <w:rFonts w:ascii="Times New Roman" w:hAnsi="Times New Roman" w:cs="Times New Roman"/>
          <w:szCs w:val="22"/>
        </w:rPr>
      </w:pPr>
      <w:r w:rsidRPr="009F44D7">
        <w:rPr>
          <w:rFonts w:ascii="Times New Roman" w:hAnsi="Times New Roman" w:cs="Times New Roman"/>
          <w:szCs w:val="22"/>
        </w:rPr>
        <w:t>END FUNCTION</w:t>
      </w:r>
    </w:p>
    <w:p w14:paraId="0F18D4C2" w14:textId="61E9235C" w:rsidR="007F2ACF" w:rsidRPr="00A1066F" w:rsidRDefault="007F2ACF" w:rsidP="007F2ACF">
      <w:pPr>
        <w:pStyle w:val="Heading2"/>
        <w:rPr>
          <w:sz w:val="28"/>
          <w:szCs w:val="32"/>
        </w:rPr>
      </w:pPr>
      <w:r w:rsidRPr="00A1066F">
        <w:rPr>
          <w:sz w:val="28"/>
          <w:szCs w:val="32"/>
        </w:rPr>
        <w:t>Binary Search Tree</w:t>
      </w:r>
    </w:p>
    <w:p w14:paraId="3CE8A8B7" w14:textId="77777777" w:rsidR="007F2ACF" w:rsidRPr="002D4A87" w:rsidRDefault="007F2ACF" w:rsidP="007F2ACF">
      <w:pPr>
        <w:pStyle w:val="Heading3"/>
        <w:rPr>
          <w:rFonts w:ascii="Calibri" w:hAnsi="Calibri" w:cs="Calibri"/>
        </w:rPr>
      </w:pPr>
      <w:r w:rsidRPr="002D4A87">
        <w:rPr>
          <w:rFonts w:ascii="Calibri" w:hAnsi="Calibri" w:cs="Calibri"/>
        </w:rPr>
        <w:t>Course Structure</w:t>
      </w:r>
    </w:p>
    <w:p w14:paraId="449D57E9" w14:textId="77777777" w:rsidR="007F2ACF" w:rsidRPr="002D4A87" w:rsidRDefault="007F2ACF" w:rsidP="007F2ACF">
      <w:pPr>
        <w:rPr>
          <w:rFonts w:ascii="Calibri" w:hAnsi="Calibri" w:cs="Calibri"/>
        </w:rPr>
      </w:pPr>
      <w:r w:rsidRPr="002D4A87">
        <w:rPr>
          <w:rFonts w:ascii="Calibri" w:hAnsi="Calibri" w:cs="Calibri"/>
        </w:rPr>
        <w:t>STRUCT Course</w:t>
      </w:r>
    </w:p>
    <w:p w14:paraId="634260E8" w14:textId="77777777" w:rsidR="007F2ACF" w:rsidRPr="002D4A87" w:rsidRDefault="007F2ACF" w:rsidP="007F2ACF">
      <w:pPr>
        <w:rPr>
          <w:rFonts w:ascii="Calibri" w:hAnsi="Calibri" w:cs="Calibri"/>
        </w:rPr>
      </w:pPr>
      <w:r w:rsidRPr="002D4A87">
        <w:rPr>
          <w:rFonts w:ascii="Calibri" w:hAnsi="Calibri" w:cs="Calibri"/>
        </w:rPr>
        <w:t xml:space="preserve">    </w:t>
      </w:r>
      <w:proofErr w:type="spellStart"/>
      <w:r w:rsidRPr="002D4A87">
        <w:rPr>
          <w:rFonts w:ascii="Calibri" w:hAnsi="Calibri" w:cs="Calibri"/>
        </w:rPr>
        <w:t>courseNumber</w:t>
      </w:r>
      <w:proofErr w:type="spellEnd"/>
    </w:p>
    <w:p w14:paraId="048C8744" w14:textId="77777777" w:rsidR="007F2ACF" w:rsidRPr="002D4A87" w:rsidRDefault="007F2ACF" w:rsidP="007F2ACF">
      <w:pPr>
        <w:rPr>
          <w:rFonts w:ascii="Calibri" w:hAnsi="Calibri" w:cs="Calibri"/>
        </w:rPr>
      </w:pPr>
      <w:r w:rsidRPr="002D4A87">
        <w:rPr>
          <w:rFonts w:ascii="Calibri" w:hAnsi="Calibri" w:cs="Calibri"/>
        </w:rPr>
        <w:t xml:space="preserve">    name</w:t>
      </w:r>
    </w:p>
    <w:p w14:paraId="1E2DED28" w14:textId="77777777" w:rsidR="007F2ACF" w:rsidRPr="002D4A87" w:rsidRDefault="007F2ACF" w:rsidP="007F2ACF">
      <w:pPr>
        <w:rPr>
          <w:rFonts w:ascii="Calibri" w:hAnsi="Calibri" w:cs="Calibri"/>
        </w:rPr>
      </w:pPr>
      <w:r w:rsidRPr="002D4A87">
        <w:rPr>
          <w:rFonts w:ascii="Calibri" w:hAnsi="Calibri" w:cs="Calibri"/>
        </w:rPr>
        <w:t xml:space="preserve">    prerequisites</w:t>
      </w:r>
    </w:p>
    <w:p w14:paraId="62EFECDF" w14:textId="77777777" w:rsidR="007F2ACF" w:rsidRPr="002D4A87" w:rsidRDefault="007F2ACF" w:rsidP="007F2ACF">
      <w:pPr>
        <w:rPr>
          <w:rFonts w:ascii="Calibri" w:hAnsi="Calibri" w:cs="Calibri"/>
        </w:rPr>
      </w:pPr>
      <w:r w:rsidRPr="002D4A87">
        <w:rPr>
          <w:rFonts w:ascii="Calibri" w:hAnsi="Calibri" w:cs="Calibri"/>
        </w:rPr>
        <w:t>END STRUCT</w:t>
      </w:r>
    </w:p>
    <w:p w14:paraId="295F22F2" w14:textId="77777777" w:rsidR="007F2ACF" w:rsidRPr="002D4A87" w:rsidRDefault="007F2ACF" w:rsidP="007F2ACF">
      <w:pPr>
        <w:pStyle w:val="Heading3"/>
        <w:rPr>
          <w:rFonts w:ascii="Calibri" w:hAnsi="Calibri" w:cs="Calibri"/>
        </w:rPr>
      </w:pPr>
      <w:r w:rsidRPr="002D4A87">
        <w:rPr>
          <w:rFonts w:ascii="Calibri" w:hAnsi="Calibri" w:cs="Calibri"/>
        </w:rPr>
        <w:t>Load and validate the file</w:t>
      </w:r>
    </w:p>
    <w:p w14:paraId="41CC6206" w14:textId="77777777" w:rsidR="007F2ACF" w:rsidRPr="002D4A87" w:rsidRDefault="007F2ACF" w:rsidP="007F2ACF">
      <w:pPr>
        <w:rPr>
          <w:rFonts w:ascii="Calibri" w:hAnsi="Calibri" w:cs="Calibri"/>
        </w:rPr>
      </w:pPr>
      <w:r w:rsidRPr="002D4A87">
        <w:rPr>
          <w:rFonts w:ascii="Calibri" w:hAnsi="Calibri" w:cs="Calibri"/>
        </w:rPr>
        <w:t xml:space="preserve">FUNCTION </w:t>
      </w:r>
      <w:proofErr w:type="spellStart"/>
      <w:proofErr w:type="gramStart"/>
      <w:r w:rsidRPr="002D4A87">
        <w:rPr>
          <w:rFonts w:ascii="Calibri" w:hAnsi="Calibri" w:cs="Calibri"/>
        </w:rPr>
        <w:t>LoadCourses</w:t>
      </w:r>
      <w:proofErr w:type="spellEnd"/>
      <w:r w:rsidRPr="002D4A87">
        <w:rPr>
          <w:rFonts w:ascii="Calibri" w:hAnsi="Calibri" w:cs="Calibri"/>
        </w:rPr>
        <w:t>(</w:t>
      </w:r>
      <w:proofErr w:type="spellStart"/>
      <w:proofErr w:type="gramEnd"/>
      <w:r w:rsidRPr="002D4A87">
        <w:rPr>
          <w:rFonts w:ascii="Calibri" w:hAnsi="Calibri" w:cs="Calibri"/>
        </w:rPr>
        <w:t>fileName</w:t>
      </w:r>
      <w:proofErr w:type="spellEnd"/>
      <w:r w:rsidRPr="002D4A87">
        <w:rPr>
          <w:rFonts w:ascii="Calibri" w:hAnsi="Calibri" w:cs="Calibri"/>
        </w:rPr>
        <w:t xml:space="preserve">, </w:t>
      </w:r>
      <w:proofErr w:type="spellStart"/>
      <w:r w:rsidRPr="002D4A87">
        <w:rPr>
          <w:rFonts w:ascii="Calibri" w:hAnsi="Calibri" w:cs="Calibri"/>
        </w:rPr>
        <w:t>courseTree</w:t>
      </w:r>
      <w:proofErr w:type="spellEnd"/>
      <w:r w:rsidRPr="002D4A87">
        <w:rPr>
          <w:rFonts w:ascii="Calibri" w:hAnsi="Calibri" w:cs="Calibri"/>
        </w:rPr>
        <w:t>)</w:t>
      </w:r>
    </w:p>
    <w:p w14:paraId="58D95E4A" w14:textId="77777777" w:rsidR="007F2ACF" w:rsidRPr="002D4A87" w:rsidRDefault="007F2ACF" w:rsidP="007F2ACF">
      <w:pPr>
        <w:rPr>
          <w:rFonts w:ascii="Calibri" w:hAnsi="Calibri" w:cs="Calibri"/>
        </w:rPr>
      </w:pPr>
      <w:r w:rsidRPr="002D4A87">
        <w:rPr>
          <w:rFonts w:ascii="Calibri" w:hAnsi="Calibri" w:cs="Calibri"/>
        </w:rPr>
        <w:lastRenderedPageBreak/>
        <w:t xml:space="preserve">    CREATE an empty VECTOR called courses</w:t>
      </w:r>
    </w:p>
    <w:p w14:paraId="26031C1E" w14:textId="77777777" w:rsidR="007F2ACF" w:rsidRPr="002D4A87" w:rsidRDefault="007F2ACF" w:rsidP="007F2ACF">
      <w:pPr>
        <w:rPr>
          <w:rFonts w:ascii="Calibri" w:hAnsi="Calibri" w:cs="Calibri"/>
        </w:rPr>
      </w:pPr>
      <w:r w:rsidRPr="002D4A87">
        <w:rPr>
          <w:rFonts w:ascii="Calibri" w:hAnsi="Calibri" w:cs="Calibri"/>
        </w:rPr>
        <w:t xml:space="preserve">    OPEN </w:t>
      </w:r>
      <w:proofErr w:type="spellStart"/>
      <w:r w:rsidRPr="002D4A87">
        <w:rPr>
          <w:rFonts w:ascii="Calibri" w:hAnsi="Calibri" w:cs="Calibri"/>
        </w:rPr>
        <w:t>fileName</w:t>
      </w:r>
      <w:proofErr w:type="spellEnd"/>
      <w:r w:rsidRPr="002D4A87">
        <w:rPr>
          <w:rFonts w:ascii="Calibri" w:hAnsi="Calibri" w:cs="Calibri"/>
        </w:rPr>
        <w:t xml:space="preserve"> for reading</w:t>
      </w:r>
    </w:p>
    <w:p w14:paraId="605A7F91" w14:textId="77777777" w:rsidR="007F2ACF" w:rsidRPr="002D4A87" w:rsidRDefault="007F2ACF" w:rsidP="007F2ACF">
      <w:pPr>
        <w:rPr>
          <w:rFonts w:ascii="Calibri" w:hAnsi="Calibri" w:cs="Calibri"/>
        </w:rPr>
      </w:pPr>
      <w:r w:rsidRPr="002D4A87">
        <w:rPr>
          <w:rFonts w:ascii="Calibri" w:hAnsi="Calibri" w:cs="Calibri"/>
        </w:rPr>
        <w:t xml:space="preserve">    IF file does not open</w:t>
      </w:r>
    </w:p>
    <w:p w14:paraId="0ADCC142" w14:textId="77777777" w:rsidR="007F2ACF" w:rsidRPr="002D4A87" w:rsidRDefault="007F2ACF" w:rsidP="007F2ACF">
      <w:pPr>
        <w:rPr>
          <w:rFonts w:ascii="Calibri" w:hAnsi="Calibri" w:cs="Calibri"/>
        </w:rPr>
      </w:pPr>
      <w:r w:rsidRPr="002D4A87">
        <w:rPr>
          <w:rFonts w:ascii="Calibri" w:hAnsi="Calibri" w:cs="Calibri"/>
        </w:rPr>
        <w:t xml:space="preserve">        PRINT "Error: File could not be opened."</w:t>
      </w:r>
    </w:p>
    <w:p w14:paraId="51EEC3D0" w14:textId="77777777" w:rsidR="007F2ACF" w:rsidRPr="002D4A87" w:rsidRDefault="007F2ACF" w:rsidP="007F2ACF">
      <w:pPr>
        <w:rPr>
          <w:rFonts w:ascii="Calibri" w:hAnsi="Calibri" w:cs="Calibri"/>
        </w:rPr>
      </w:pPr>
      <w:r w:rsidRPr="002D4A87">
        <w:rPr>
          <w:rFonts w:ascii="Calibri" w:hAnsi="Calibri" w:cs="Calibri"/>
        </w:rPr>
        <w:t xml:space="preserve">        RETURN FALSE</w:t>
      </w:r>
    </w:p>
    <w:p w14:paraId="4FDADD4D" w14:textId="77777777" w:rsidR="007F2ACF" w:rsidRPr="002D4A87" w:rsidRDefault="007F2ACF" w:rsidP="007F2ACF">
      <w:pPr>
        <w:rPr>
          <w:rFonts w:ascii="Calibri" w:hAnsi="Calibri" w:cs="Calibri"/>
        </w:rPr>
      </w:pPr>
      <w:r w:rsidRPr="002D4A87">
        <w:rPr>
          <w:rFonts w:ascii="Calibri" w:hAnsi="Calibri" w:cs="Calibri"/>
        </w:rPr>
        <w:t xml:space="preserve">    END IF</w:t>
      </w:r>
    </w:p>
    <w:p w14:paraId="1A68AB8A" w14:textId="77777777" w:rsidR="007F2ACF" w:rsidRPr="002D4A87" w:rsidRDefault="007F2ACF" w:rsidP="007F2ACF">
      <w:pPr>
        <w:rPr>
          <w:rFonts w:ascii="Calibri" w:hAnsi="Calibri" w:cs="Calibri"/>
        </w:rPr>
      </w:pPr>
      <w:r w:rsidRPr="002D4A87">
        <w:rPr>
          <w:rFonts w:ascii="Calibri" w:hAnsi="Calibri" w:cs="Calibri"/>
        </w:rPr>
        <w:t xml:space="preserve">    WHILE file has another line</w:t>
      </w:r>
    </w:p>
    <w:p w14:paraId="3C899B6F" w14:textId="77777777" w:rsidR="007F2ACF" w:rsidRPr="002D4A87" w:rsidRDefault="007F2ACF" w:rsidP="007F2ACF">
      <w:pPr>
        <w:rPr>
          <w:rFonts w:ascii="Calibri" w:hAnsi="Calibri" w:cs="Calibri"/>
        </w:rPr>
      </w:pPr>
      <w:r w:rsidRPr="002D4A87">
        <w:rPr>
          <w:rFonts w:ascii="Calibri" w:hAnsi="Calibri" w:cs="Calibri"/>
        </w:rPr>
        <w:t xml:space="preserve">        READ next line</w:t>
      </w:r>
    </w:p>
    <w:p w14:paraId="061CC40D" w14:textId="77777777" w:rsidR="007F2ACF" w:rsidRPr="002D4A87" w:rsidRDefault="007F2ACF" w:rsidP="007F2ACF">
      <w:pPr>
        <w:rPr>
          <w:rFonts w:ascii="Calibri" w:hAnsi="Calibri" w:cs="Calibri"/>
        </w:rPr>
      </w:pPr>
      <w:r w:rsidRPr="002D4A87">
        <w:rPr>
          <w:rFonts w:ascii="Calibri" w:hAnsi="Calibri" w:cs="Calibri"/>
        </w:rPr>
        <w:t xml:space="preserve">        SPLIT line at each comma into tokens</w:t>
      </w:r>
    </w:p>
    <w:p w14:paraId="1899C838" w14:textId="77777777" w:rsidR="007F2ACF" w:rsidRPr="002D4A87" w:rsidRDefault="007F2ACF" w:rsidP="007F2ACF">
      <w:pPr>
        <w:rPr>
          <w:rFonts w:ascii="Calibri" w:hAnsi="Calibri" w:cs="Calibri"/>
        </w:rPr>
      </w:pPr>
      <w:r w:rsidRPr="002D4A87">
        <w:rPr>
          <w:rFonts w:ascii="Calibri" w:hAnsi="Calibri" w:cs="Calibri"/>
        </w:rPr>
        <w:t xml:space="preserve">        IF number of tokens is less than 2</w:t>
      </w:r>
    </w:p>
    <w:p w14:paraId="5EA2C73C" w14:textId="77777777" w:rsidR="007F2ACF" w:rsidRPr="002D4A87" w:rsidRDefault="007F2ACF" w:rsidP="007F2ACF">
      <w:pPr>
        <w:rPr>
          <w:rFonts w:ascii="Calibri" w:hAnsi="Calibri" w:cs="Calibri"/>
        </w:rPr>
      </w:pPr>
      <w:r w:rsidRPr="002D4A87">
        <w:rPr>
          <w:rFonts w:ascii="Calibri" w:hAnsi="Calibri" w:cs="Calibri"/>
        </w:rPr>
        <w:t xml:space="preserve">            PRINT "Error: Invalid file format."</w:t>
      </w:r>
    </w:p>
    <w:p w14:paraId="25C24029" w14:textId="77777777" w:rsidR="007F2ACF" w:rsidRPr="002D4A87" w:rsidRDefault="007F2ACF" w:rsidP="007F2ACF">
      <w:pPr>
        <w:rPr>
          <w:rFonts w:ascii="Calibri" w:hAnsi="Calibri" w:cs="Calibri"/>
        </w:rPr>
      </w:pPr>
      <w:r w:rsidRPr="002D4A87">
        <w:rPr>
          <w:rFonts w:ascii="Calibri" w:hAnsi="Calibri" w:cs="Calibri"/>
        </w:rPr>
        <w:t xml:space="preserve">            CLOSE file</w:t>
      </w:r>
    </w:p>
    <w:p w14:paraId="282425EF" w14:textId="77777777" w:rsidR="007F2ACF" w:rsidRPr="002D4A87" w:rsidRDefault="007F2ACF" w:rsidP="007F2ACF">
      <w:pPr>
        <w:rPr>
          <w:rFonts w:ascii="Calibri" w:hAnsi="Calibri" w:cs="Calibri"/>
        </w:rPr>
      </w:pPr>
      <w:r w:rsidRPr="002D4A87">
        <w:rPr>
          <w:rFonts w:ascii="Calibri" w:hAnsi="Calibri" w:cs="Calibri"/>
        </w:rPr>
        <w:t xml:space="preserve">            RETURN FALSE</w:t>
      </w:r>
    </w:p>
    <w:p w14:paraId="0DD00EC7" w14:textId="77777777" w:rsidR="007F2ACF" w:rsidRPr="002D4A87" w:rsidRDefault="007F2ACF" w:rsidP="007F2ACF">
      <w:pPr>
        <w:rPr>
          <w:rFonts w:ascii="Calibri" w:hAnsi="Calibri" w:cs="Calibri"/>
        </w:rPr>
      </w:pPr>
      <w:r w:rsidRPr="002D4A87">
        <w:rPr>
          <w:rFonts w:ascii="Calibri" w:hAnsi="Calibri" w:cs="Calibri"/>
        </w:rPr>
        <w:t xml:space="preserve">        END IF</w:t>
      </w:r>
    </w:p>
    <w:p w14:paraId="01D3B0AE" w14:textId="77777777" w:rsidR="007F2ACF" w:rsidRPr="002D4A87" w:rsidRDefault="007F2ACF" w:rsidP="007F2ACF">
      <w:pPr>
        <w:rPr>
          <w:rFonts w:ascii="Calibri" w:hAnsi="Calibri" w:cs="Calibri"/>
        </w:rPr>
      </w:pPr>
      <w:r w:rsidRPr="002D4A87">
        <w:rPr>
          <w:rFonts w:ascii="Calibri" w:hAnsi="Calibri" w:cs="Calibri"/>
        </w:rPr>
        <w:t xml:space="preserve">        CREATE a new Course called course</w:t>
      </w:r>
    </w:p>
    <w:p w14:paraId="312DA228" w14:textId="77777777" w:rsidR="007F2ACF" w:rsidRPr="002D4A87" w:rsidRDefault="007F2ACF" w:rsidP="007F2ACF">
      <w:pPr>
        <w:rPr>
          <w:rFonts w:ascii="Calibri" w:hAnsi="Calibri" w:cs="Calibri"/>
        </w:rPr>
      </w:pPr>
    </w:p>
    <w:p w14:paraId="3EB2B30C" w14:textId="77777777" w:rsidR="007F2ACF" w:rsidRPr="002D4A87" w:rsidRDefault="007F2ACF" w:rsidP="007F2ACF">
      <w:pPr>
        <w:rPr>
          <w:rFonts w:ascii="Calibri" w:hAnsi="Calibri" w:cs="Calibri"/>
        </w:rPr>
      </w:pPr>
      <w:r w:rsidRPr="002D4A87">
        <w:rPr>
          <w:rFonts w:ascii="Calibri" w:hAnsi="Calibri" w:cs="Calibri"/>
        </w:rPr>
        <w:t xml:space="preserve">        SET </w:t>
      </w:r>
      <w:proofErr w:type="spellStart"/>
      <w:proofErr w:type="gramStart"/>
      <w:r w:rsidRPr="002D4A87">
        <w:rPr>
          <w:rFonts w:ascii="Calibri" w:hAnsi="Calibri" w:cs="Calibri"/>
        </w:rPr>
        <w:t>course.courseNumber</w:t>
      </w:r>
      <w:proofErr w:type="spellEnd"/>
      <w:proofErr w:type="gramEnd"/>
      <w:r w:rsidRPr="002D4A87">
        <w:rPr>
          <w:rFonts w:ascii="Calibri" w:hAnsi="Calibri" w:cs="Calibri"/>
        </w:rPr>
        <w:t xml:space="preserve"> equal to </w:t>
      </w:r>
      <w:proofErr w:type="gramStart"/>
      <w:r w:rsidRPr="002D4A87">
        <w:rPr>
          <w:rFonts w:ascii="Calibri" w:hAnsi="Calibri" w:cs="Calibri"/>
        </w:rPr>
        <w:t>tokens[</w:t>
      </w:r>
      <w:proofErr w:type="gramEnd"/>
      <w:r w:rsidRPr="002D4A87">
        <w:rPr>
          <w:rFonts w:ascii="Calibri" w:hAnsi="Calibri" w:cs="Calibri"/>
        </w:rPr>
        <w:t>0]</w:t>
      </w:r>
    </w:p>
    <w:p w14:paraId="688BAE05" w14:textId="77777777" w:rsidR="007F2ACF" w:rsidRPr="002D4A87" w:rsidRDefault="007F2ACF" w:rsidP="007F2ACF">
      <w:pPr>
        <w:rPr>
          <w:rFonts w:ascii="Calibri" w:hAnsi="Calibri" w:cs="Calibri"/>
        </w:rPr>
      </w:pPr>
      <w:r w:rsidRPr="002D4A87">
        <w:rPr>
          <w:rFonts w:ascii="Calibri" w:hAnsi="Calibri" w:cs="Calibri"/>
        </w:rPr>
        <w:t xml:space="preserve">        SET course.name equal to </w:t>
      </w:r>
      <w:proofErr w:type="gramStart"/>
      <w:r w:rsidRPr="002D4A87">
        <w:rPr>
          <w:rFonts w:ascii="Calibri" w:hAnsi="Calibri" w:cs="Calibri"/>
        </w:rPr>
        <w:t>tokens[</w:t>
      </w:r>
      <w:proofErr w:type="gramEnd"/>
      <w:r w:rsidRPr="002D4A87">
        <w:rPr>
          <w:rFonts w:ascii="Calibri" w:hAnsi="Calibri" w:cs="Calibri"/>
        </w:rPr>
        <w:t>1]</w:t>
      </w:r>
    </w:p>
    <w:p w14:paraId="519FEDC7" w14:textId="77777777" w:rsidR="007F2ACF" w:rsidRPr="002D4A87" w:rsidRDefault="007F2ACF" w:rsidP="007F2ACF">
      <w:pPr>
        <w:rPr>
          <w:rFonts w:ascii="Calibri" w:hAnsi="Calibri" w:cs="Calibri"/>
        </w:rPr>
      </w:pPr>
      <w:r w:rsidRPr="002D4A87">
        <w:rPr>
          <w:rFonts w:ascii="Calibri" w:hAnsi="Calibri" w:cs="Calibri"/>
        </w:rPr>
        <w:t xml:space="preserve">        FOR index from 2 to number of tokens minus 1</w:t>
      </w:r>
    </w:p>
    <w:p w14:paraId="7F71BDB6" w14:textId="77777777" w:rsidR="007F2ACF" w:rsidRPr="002D4A87" w:rsidRDefault="007F2ACF" w:rsidP="007F2ACF">
      <w:pPr>
        <w:rPr>
          <w:rFonts w:ascii="Calibri" w:hAnsi="Calibri" w:cs="Calibri"/>
        </w:rPr>
      </w:pPr>
      <w:r w:rsidRPr="002D4A87">
        <w:rPr>
          <w:rFonts w:ascii="Calibri" w:hAnsi="Calibri" w:cs="Calibri"/>
        </w:rPr>
        <w:t xml:space="preserve">            ADD tokens[index] to </w:t>
      </w:r>
      <w:proofErr w:type="spellStart"/>
      <w:proofErr w:type="gramStart"/>
      <w:r w:rsidRPr="002D4A87">
        <w:rPr>
          <w:rFonts w:ascii="Calibri" w:hAnsi="Calibri" w:cs="Calibri"/>
        </w:rPr>
        <w:t>course.prerequisites</w:t>
      </w:r>
      <w:proofErr w:type="spellEnd"/>
      <w:proofErr w:type="gramEnd"/>
    </w:p>
    <w:p w14:paraId="4987E7D4" w14:textId="77777777" w:rsidR="007F2ACF" w:rsidRPr="002D4A87" w:rsidRDefault="007F2ACF" w:rsidP="007F2ACF">
      <w:pPr>
        <w:rPr>
          <w:rFonts w:ascii="Calibri" w:hAnsi="Calibri" w:cs="Calibri"/>
        </w:rPr>
      </w:pPr>
      <w:r w:rsidRPr="002D4A87">
        <w:rPr>
          <w:rFonts w:ascii="Calibri" w:hAnsi="Calibri" w:cs="Calibri"/>
        </w:rPr>
        <w:t xml:space="preserve">        END FOR</w:t>
      </w:r>
    </w:p>
    <w:p w14:paraId="7DD57B77" w14:textId="77777777" w:rsidR="007F2ACF" w:rsidRPr="002D4A87" w:rsidRDefault="007F2ACF" w:rsidP="007F2ACF">
      <w:pPr>
        <w:rPr>
          <w:rFonts w:ascii="Calibri" w:hAnsi="Calibri" w:cs="Calibri"/>
        </w:rPr>
      </w:pPr>
      <w:r w:rsidRPr="002D4A87">
        <w:rPr>
          <w:rFonts w:ascii="Calibri" w:hAnsi="Calibri" w:cs="Calibri"/>
        </w:rPr>
        <w:t xml:space="preserve">        ADD course to courses</w:t>
      </w:r>
    </w:p>
    <w:p w14:paraId="01EE8111" w14:textId="77777777" w:rsidR="007F2ACF" w:rsidRPr="002D4A87" w:rsidRDefault="007F2ACF" w:rsidP="007F2ACF">
      <w:pPr>
        <w:rPr>
          <w:rFonts w:ascii="Calibri" w:hAnsi="Calibri" w:cs="Calibri"/>
        </w:rPr>
      </w:pPr>
      <w:r w:rsidRPr="002D4A87">
        <w:rPr>
          <w:rFonts w:ascii="Calibri" w:hAnsi="Calibri" w:cs="Calibri"/>
        </w:rPr>
        <w:t xml:space="preserve">    END WHILE</w:t>
      </w:r>
    </w:p>
    <w:p w14:paraId="35DA0DF7" w14:textId="77777777" w:rsidR="007F2ACF" w:rsidRPr="002D4A87" w:rsidRDefault="007F2ACF" w:rsidP="007F2ACF">
      <w:pPr>
        <w:rPr>
          <w:rFonts w:ascii="Calibri" w:hAnsi="Calibri" w:cs="Calibri"/>
        </w:rPr>
      </w:pPr>
      <w:r w:rsidRPr="002D4A87">
        <w:rPr>
          <w:rFonts w:ascii="Calibri" w:hAnsi="Calibri" w:cs="Calibri"/>
        </w:rPr>
        <w:t xml:space="preserve">    CLOSE file</w:t>
      </w:r>
    </w:p>
    <w:p w14:paraId="09569DB2" w14:textId="77777777" w:rsidR="007F2ACF" w:rsidRPr="002D4A87" w:rsidRDefault="007F2ACF" w:rsidP="007F2ACF">
      <w:pPr>
        <w:rPr>
          <w:rFonts w:ascii="Calibri" w:hAnsi="Calibri" w:cs="Calibri"/>
        </w:rPr>
      </w:pPr>
      <w:r w:rsidRPr="002D4A87">
        <w:rPr>
          <w:rFonts w:ascii="Calibri" w:hAnsi="Calibri" w:cs="Calibri"/>
        </w:rPr>
        <w:lastRenderedPageBreak/>
        <w:t xml:space="preserve">    IF </w:t>
      </w:r>
      <w:proofErr w:type="spellStart"/>
      <w:r w:rsidRPr="002D4A87">
        <w:rPr>
          <w:rFonts w:ascii="Calibri" w:hAnsi="Calibri" w:cs="Calibri"/>
        </w:rPr>
        <w:t>ValidatePrerequisites</w:t>
      </w:r>
      <w:proofErr w:type="spellEnd"/>
      <w:r w:rsidRPr="002D4A87">
        <w:rPr>
          <w:rFonts w:ascii="Calibri" w:hAnsi="Calibri" w:cs="Calibri"/>
        </w:rPr>
        <w:t xml:space="preserve">(courses) </w:t>
      </w:r>
      <w:proofErr w:type="gramStart"/>
      <w:r w:rsidRPr="002D4A87">
        <w:rPr>
          <w:rFonts w:ascii="Calibri" w:hAnsi="Calibri" w:cs="Calibri"/>
        </w:rPr>
        <w:t>is</w:t>
      </w:r>
      <w:proofErr w:type="gramEnd"/>
      <w:r w:rsidRPr="002D4A87">
        <w:rPr>
          <w:rFonts w:ascii="Calibri" w:hAnsi="Calibri" w:cs="Calibri"/>
        </w:rPr>
        <w:t xml:space="preserve"> FALSE</w:t>
      </w:r>
    </w:p>
    <w:p w14:paraId="5AEC5B6D" w14:textId="77777777" w:rsidR="007F2ACF" w:rsidRPr="002D4A87" w:rsidRDefault="007F2ACF" w:rsidP="007F2ACF">
      <w:pPr>
        <w:rPr>
          <w:rFonts w:ascii="Calibri" w:hAnsi="Calibri" w:cs="Calibri"/>
        </w:rPr>
      </w:pPr>
      <w:r w:rsidRPr="002D4A87">
        <w:rPr>
          <w:rFonts w:ascii="Calibri" w:hAnsi="Calibri" w:cs="Calibri"/>
        </w:rPr>
        <w:t xml:space="preserve">        RETURN FALSE</w:t>
      </w:r>
    </w:p>
    <w:p w14:paraId="387C536B" w14:textId="77777777" w:rsidR="007F2ACF" w:rsidRPr="002D4A87" w:rsidRDefault="007F2ACF" w:rsidP="007F2ACF">
      <w:pPr>
        <w:rPr>
          <w:rFonts w:ascii="Calibri" w:hAnsi="Calibri" w:cs="Calibri"/>
        </w:rPr>
      </w:pPr>
      <w:r w:rsidRPr="002D4A87">
        <w:rPr>
          <w:rFonts w:ascii="Calibri" w:hAnsi="Calibri" w:cs="Calibri"/>
        </w:rPr>
        <w:t xml:space="preserve">    END IF</w:t>
      </w:r>
    </w:p>
    <w:p w14:paraId="1498FC27" w14:textId="77777777" w:rsidR="007F2ACF" w:rsidRPr="002D4A87" w:rsidRDefault="007F2ACF" w:rsidP="007F2ACF">
      <w:pPr>
        <w:rPr>
          <w:rFonts w:ascii="Calibri" w:hAnsi="Calibri" w:cs="Calibri"/>
        </w:rPr>
      </w:pPr>
      <w:r w:rsidRPr="002D4A87">
        <w:rPr>
          <w:rFonts w:ascii="Calibri" w:hAnsi="Calibri" w:cs="Calibri"/>
        </w:rPr>
        <w:t xml:space="preserve">    FOR EACH course IN courses</w:t>
      </w:r>
    </w:p>
    <w:p w14:paraId="4C0E1432" w14:textId="77777777" w:rsidR="007F2ACF" w:rsidRPr="002D4A87" w:rsidRDefault="007F2ACF" w:rsidP="007F2ACF">
      <w:pPr>
        <w:rPr>
          <w:rFonts w:ascii="Calibri" w:hAnsi="Calibri" w:cs="Calibri"/>
        </w:rPr>
      </w:pPr>
      <w:r w:rsidRPr="002D4A87">
        <w:rPr>
          <w:rFonts w:ascii="Calibri" w:hAnsi="Calibri" w:cs="Calibri"/>
        </w:rPr>
        <w:t xml:space="preserve">        INSERT course into </w:t>
      </w:r>
      <w:proofErr w:type="spellStart"/>
      <w:r w:rsidRPr="002D4A87">
        <w:rPr>
          <w:rFonts w:ascii="Calibri" w:hAnsi="Calibri" w:cs="Calibri"/>
        </w:rPr>
        <w:t>courseTree</w:t>
      </w:r>
      <w:proofErr w:type="spellEnd"/>
      <w:r w:rsidRPr="002D4A87">
        <w:rPr>
          <w:rFonts w:ascii="Calibri" w:hAnsi="Calibri" w:cs="Calibri"/>
        </w:rPr>
        <w:t xml:space="preserve"> using </w:t>
      </w:r>
      <w:proofErr w:type="spellStart"/>
      <w:proofErr w:type="gramStart"/>
      <w:r w:rsidRPr="002D4A87">
        <w:rPr>
          <w:rFonts w:ascii="Calibri" w:hAnsi="Calibri" w:cs="Calibri"/>
        </w:rPr>
        <w:t>course.courseNumber</w:t>
      </w:r>
      <w:proofErr w:type="spellEnd"/>
      <w:proofErr w:type="gramEnd"/>
    </w:p>
    <w:p w14:paraId="5329AC90" w14:textId="77777777" w:rsidR="007F2ACF" w:rsidRPr="002D4A87" w:rsidRDefault="007F2ACF" w:rsidP="007F2ACF">
      <w:pPr>
        <w:rPr>
          <w:rFonts w:ascii="Calibri" w:hAnsi="Calibri" w:cs="Calibri"/>
        </w:rPr>
      </w:pPr>
      <w:r w:rsidRPr="002D4A87">
        <w:rPr>
          <w:rFonts w:ascii="Calibri" w:hAnsi="Calibri" w:cs="Calibri"/>
        </w:rPr>
        <w:t xml:space="preserve">    END FOR</w:t>
      </w:r>
    </w:p>
    <w:p w14:paraId="00CDE775" w14:textId="77777777" w:rsidR="007F2ACF" w:rsidRPr="002D4A87" w:rsidRDefault="007F2ACF" w:rsidP="007F2ACF">
      <w:pPr>
        <w:rPr>
          <w:rFonts w:ascii="Calibri" w:hAnsi="Calibri" w:cs="Calibri"/>
        </w:rPr>
      </w:pPr>
      <w:r w:rsidRPr="002D4A87">
        <w:rPr>
          <w:rFonts w:ascii="Calibri" w:hAnsi="Calibri" w:cs="Calibri"/>
        </w:rPr>
        <w:t xml:space="preserve">    RETURN TRUE</w:t>
      </w:r>
    </w:p>
    <w:p w14:paraId="7635307E" w14:textId="77777777" w:rsidR="007F2ACF" w:rsidRPr="002D4A87" w:rsidRDefault="007F2ACF" w:rsidP="007F2ACF">
      <w:pPr>
        <w:rPr>
          <w:rFonts w:ascii="Calibri" w:hAnsi="Calibri" w:cs="Calibri"/>
        </w:rPr>
      </w:pPr>
      <w:r w:rsidRPr="002D4A87">
        <w:rPr>
          <w:rFonts w:ascii="Calibri" w:hAnsi="Calibri" w:cs="Calibri"/>
        </w:rPr>
        <w:t>END FUNCTION</w:t>
      </w:r>
    </w:p>
    <w:p w14:paraId="71924C6E" w14:textId="77777777" w:rsidR="007F2ACF" w:rsidRPr="002D4A87" w:rsidRDefault="007F2ACF" w:rsidP="007F2ACF">
      <w:pPr>
        <w:pStyle w:val="Heading3"/>
        <w:rPr>
          <w:rFonts w:ascii="Calibri" w:hAnsi="Calibri" w:cs="Calibri"/>
        </w:rPr>
      </w:pPr>
      <w:r w:rsidRPr="002D4A87">
        <w:rPr>
          <w:rFonts w:ascii="Calibri" w:hAnsi="Calibri" w:cs="Calibri"/>
        </w:rPr>
        <w:t>Validate Prerequisites</w:t>
      </w:r>
    </w:p>
    <w:p w14:paraId="148B0AAE" w14:textId="77777777" w:rsidR="007F2ACF" w:rsidRPr="002D4A87" w:rsidRDefault="007F2ACF" w:rsidP="007F2ACF">
      <w:pPr>
        <w:rPr>
          <w:rFonts w:ascii="Calibri" w:hAnsi="Calibri" w:cs="Calibri"/>
        </w:rPr>
      </w:pPr>
      <w:r w:rsidRPr="002D4A87">
        <w:rPr>
          <w:rFonts w:ascii="Calibri" w:hAnsi="Calibri" w:cs="Calibri"/>
        </w:rPr>
        <w:t xml:space="preserve">FUNCTION </w:t>
      </w:r>
      <w:proofErr w:type="spellStart"/>
      <w:r w:rsidRPr="002D4A87">
        <w:rPr>
          <w:rFonts w:ascii="Calibri" w:hAnsi="Calibri" w:cs="Calibri"/>
        </w:rPr>
        <w:t>ValidatePrerequisites</w:t>
      </w:r>
      <w:proofErr w:type="spellEnd"/>
      <w:r w:rsidRPr="002D4A87">
        <w:rPr>
          <w:rFonts w:ascii="Calibri" w:hAnsi="Calibri" w:cs="Calibri"/>
        </w:rPr>
        <w:t>(courses)</w:t>
      </w:r>
    </w:p>
    <w:p w14:paraId="35256C49" w14:textId="77777777" w:rsidR="007F2ACF" w:rsidRPr="002D4A87" w:rsidRDefault="007F2ACF" w:rsidP="007F2ACF">
      <w:pPr>
        <w:rPr>
          <w:rFonts w:ascii="Calibri" w:hAnsi="Calibri" w:cs="Calibri"/>
        </w:rPr>
      </w:pPr>
      <w:r w:rsidRPr="002D4A87">
        <w:rPr>
          <w:rFonts w:ascii="Calibri" w:hAnsi="Calibri" w:cs="Calibri"/>
        </w:rPr>
        <w:t xml:space="preserve">    FOR EACH course IN courses</w:t>
      </w:r>
    </w:p>
    <w:p w14:paraId="77B7F366" w14:textId="77777777" w:rsidR="007F2ACF" w:rsidRPr="002D4A87" w:rsidRDefault="007F2ACF" w:rsidP="007F2ACF">
      <w:pPr>
        <w:rPr>
          <w:rFonts w:ascii="Calibri" w:hAnsi="Calibri" w:cs="Calibri"/>
        </w:rPr>
      </w:pPr>
      <w:r w:rsidRPr="002D4A87">
        <w:rPr>
          <w:rFonts w:ascii="Calibri" w:hAnsi="Calibri" w:cs="Calibri"/>
        </w:rPr>
        <w:t xml:space="preserve">        FOR EACH prerequisite IN </w:t>
      </w:r>
      <w:proofErr w:type="spellStart"/>
      <w:proofErr w:type="gramStart"/>
      <w:r w:rsidRPr="002D4A87">
        <w:rPr>
          <w:rFonts w:ascii="Calibri" w:hAnsi="Calibri" w:cs="Calibri"/>
        </w:rPr>
        <w:t>course.prerequisites</w:t>
      </w:r>
      <w:proofErr w:type="spellEnd"/>
      <w:proofErr w:type="gramEnd"/>
    </w:p>
    <w:p w14:paraId="670189D0" w14:textId="77777777" w:rsidR="007F2ACF" w:rsidRPr="002D4A87" w:rsidRDefault="007F2ACF" w:rsidP="007F2ACF">
      <w:pPr>
        <w:rPr>
          <w:rFonts w:ascii="Calibri" w:hAnsi="Calibri" w:cs="Calibri"/>
        </w:rPr>
      </w:pPr>
      <w:r w:rsidRPr="002D4A87">
        <w:rPr>
          <w:rFonts w:ascii="Calibri" w:hAnsi="Calibri" w:cs="Calibri"/>
        </w:rPr>
        <w:t xml:space="preserve">            SET </w:t>
      </w:r>
      <w:proofErr w:type="spellStart"/>
      <w:r w:rsidRPr="002D4A87">
        <w:rPr>
          <w:rFonts w:ascii="Calibri" w:hAnsi="Calibri" w:cs="Calibri"/>
        </w:rPr>
        <w:t>prerequisiteFound</w:t>
      </w:r>
      <w:proofErr w:type="spellEnd"/>
      <w:r w:rsidRPr="002D4A87">
        <w:rPr>
          <w:rFonts w:ascii="Calibri" w:hAnsi="Calibri" w:cs="Calibri"/>
        </w:rPr>
        <w:t xml:space="preserve"> equal to FALSE</w:t>
      </w:r>
    </w:p>
    <w:p w14:paraId="4110D0D8" w14:textId="77777777" w:rsidR="007F2ACF" w:rsidRPr="002D4A87" w:rsidRDefault="007F2ACF" w:rsidP="007F2ACF">
      <w:pPr>
        <w:rPr>
          <w:rFonts w:ascii="Calibri" w:hAnsi="Calibri" w:cs="Calibri"/>
        </w:rPr>
      </w:pPr>
      <w:r w:rsidRPr="002D4A87">
        <w:rPr>
          <w:rFonts w:ascii="Calibri" w:hAnsi="Calibri" w:cs="Calibri"/>
        </w:rPr>
        <w:t xml:space="preserve">            FOR EACH </w:t>
      </w:r>
      <w:proofErr w:type="spellStart"/>
      <w:proofErr w:type="gramStart"/>
      <w:r w:rsidRPr="002D4A87">
        <w:rPr>
          <w:rFonts w:ascii="Calibri" w:hAnsi="Calibri" w:cs="Calibri"/>
        </w:rPr>
        <w:t>possibleCourse</w:t>
      </w:r>
      <w:proofErr w:type="spellEnd"/>
      <w:proofErr w:type="gramEnd"/>
      <w:r w:rsidRPr="002D4A87">
        <w:rPr>
          <w:rFonts w:ascii="Calibri" w:hAnsi="Calibri" w:cs="Calibri"/>
        </w:rPr>
        <w:t xml:space="preserve"> IN courses</w:t>
      </w:r>
    </w:p>
    <w:p w14:paraId="3D28D7F8" w14:textId="77777777" w:rsidR="007F2ACF" w:rsidRPr="002D4A87" w:rsidRDefault="007F2ACF" w:rsidP="007F2ACF">
      <w:pPr>
        <w:rPr>
          <w:rFonts w:ascii="Calibri" w:hAnsi="Calibri" w:cs="Calibri"/>
        </w:rPr>
      </w:pPr>
      <w:r w:rsidRPr="002D4A87">
        <w:rPr>
          <w:rFonts w:ascii="Calibri" w:hAnsi="Calibri" w:cs="Calibri"/>
        </w:rPr>
        <w:t xml:space="preserve">                IF </w:t>
      </w:r>
      <w:proofErr w:type="spellStart"/>
      <w:r w:rsidRPr="002D4A87">
        <w:rPr>
          <w:rFonts w:ascii="Calibri" w:hAnsi="Calibri" w:cs="Calibri"/>
        </w:rPr>
        <w:t>possibleCourse.courseNumber</w:t>
      </w:r>
      <w:proofErr w:type="spellEnd"/>
      <w:r w:rsidRPr="002D4A87">
        <w:rPr>
          <w:rFonts w:ascii="Calibri" w:hAnsi="Calibri" w:cs="Calibri"/>
        </w:rPr>
        <w:t xml:space="preserve"> EQUALS prerequisite</w:t>
      </w:r>
    </w:p>
    <w:p w14:paraId="62F21557" w14:textId="77777777" w:rsidR="007F2ACF" w:rsidRPr="002D4A87" w:rsidRDefault="007F2ACF" w:rsidP="007F2ACF">
      <w:pPr>
        <w:rPr>
          <w:rFonts w:ascii="Calibri" w:hAnsi="Calibri" w:cs="Calibri"/>
        </w:rPr>
      </w:pPr>
      <w:r w:rsidRPr="002D4A87">
        <w:rPr>
          <w:rFonts w:ascii="Calibri" w:hAnsi="Calibri" w:cs="Calibri"/>
        </w:rPr>
        <w:t xml:space="preserve">                    SET </w:t>
      </w:r>
      <w:proofErr w:type="spellStart"/>
      <w:r w:rsidRPr="002D4A87">
        <w:rPr>
          <w:rFonts w:ascii="Calibri" w:hAnsi="Calibri" w:cs="Calibri"/>
        </w:rPr>
        <w:t>prerequisiteFound</w:t>
      </w:r>
      <w:proofErr w:type="spellEnd"/>
      <w:r w:rsidRPr="002D4A87">
        <w:rPr>
          <w:rFonts w:ascii="Calibri" w:hAnsi="Calibri" w:cs="Calibri"/>
        </w:rPr>
        <w:t xml:space="preserve"> equal to TRUE</w:t>
      </w:r>
    </w:p>
    <w:p w14:paraId="7C29990C" w14:textId="77777777" w:rsidR="007F2ACF" w:rsidRPr="002D4A87" w:rsidRDefault="007F2ACF" w:rsidP="007F2ACF">
      <w:pPr>
        <w:rPr>
          <w:rFonts w:ascii="Calibri" w:hAnsi="Calibri" w:cs="Calibri"/>
        </w:rPr>
      </w:pPr>
      <w:r w:rsidRPr="002D4A87">
        <w:rPr>
          <w:rFonts w:ascii="Calibri" w:hAnsi="Calibri" w:cs="Calibri"/>
        </w:rPr>
        <w:t xml:space="preserve">                    BREAK</w:t>
      </w:r>
    </w:p>
    <w:p w14:paraId="62E15785" w14:textId="77777777" w:rsidR="007F2ACF" w:rsidRPr="002D4A87" w:rsidRDefault="007F2ACF" w:rsidP="007F2ACF">
      <w:pPr>
        <w:rPr>
          <w:rFonts w:ascii="Calibri" w:hAnsi="Calibri" w:cs="Calibri"/>
        </w:rPr>
      </w:pPr>
      <w:r w:rsidRPr="002D4A87">
        <w:rPr>
          <w:rFonts w:ascii="Calibri" w:hAnsi="Calibri" w:cs="Calibri"/>
        </w:rPr>
        <w:t xml:space="preserve">                END IF</w:t>
      </w:r>
    </w:p>
    <w:p w14:paraId="79E77463" w14:textId="77777777" w:rsidR="007F2ACF" w:rsidRPr="002D4A87" w:rsidRDefault="007F2ACF" w:rsidP="007F2ACF">
      <w:pPr>
        <w:rPr>
          <w:rFonts w:ascii="Calibri" w:hAnsi="Calibri" w:cs="Calibri"/>
        </w:rPr>
      </w:pPr>
      <w:r w:rsidRPr="002D4A87">
        <w:rPr>
          <w:rFonts w:ascii="Calibri" w:hAnsi="Calibri" w:cs="Calibri"/>
        </w:rPr>
        <w:t xml:space="preserve">            END FOR</w:t>
      </w:r>
    </w:p>
    <w:p w14:paraId="3F68E975" w14:textId="77777777" w:rsidR="007F2ACF" w:rsidRPr="002D4A87" w:rsidRDefault="007F2ACF" w:rsidP="007F2ACF">
      <w:pPr>
        <w:rPr>
          <w:rFonts w:ascii="Calibri" w:hAnsi="Calibri" w:cs="Calibri"/>
        </w:rPr>
      </w:pPr>
      <w:r w:rsidRPr="002D4A87">
        <w:rPr>
          <w:rFonts w:ascii="Calibri" w:hAnsi="Calibri" w:cs="Calibri"/>
        </w:rPr>
        <w:t xml:space="preserve">            IF </w:t>
      </w:r>
      <w:proofErr w:type="spellStart"/>
      <w:r w:rsidRPr="002D4A87">
        <w:rPr>
          <w:rFonts w:ascii="Calibri" w:hAnsi="Calibri" w:cs="Calibri"/>
        </w:rPr>
        <w:t>prerequisiteFound</w:t>
      </w:r>
      <w:proofErr w:type="spellEnd"/>
      <w:r w:rsidRPr="002D4A87">
        <w:rPr>
          <w:rFonts w:ascii="Calibri" w:hAnsi="Calibri" w:cs="Calibri"/>
        </w:rPr>
        <w:t xml:space="preserve"> EQUALS FALSE</w:t>
      </w:r>
    </w:p>
    <w:p w14:paraId="36D11222" w14:textId="77777777" w:rsidR="007F2ACF" w:rsidRPr="002D4A87" w:rsidRDefault="007F2ACF" w:rsidP="007F2ACF">
      <w:pPr>
        <w:rPr>
          <w:rFonts w:ascii="Calibri" w:hAnsi="Calibri" w:cs="Calibri"/>
        </w:rPr>
      </w:pPr>
      <w:r w:rsidRPr="002D4A87">
        <w:rPr>
          <w:rFonts w:ascii="Calibri" w:hAnsi="Calibri" w:cs="Calibri"/>
        </w:rPr>
        <w:t xml:space="preserve">                PRINT prerequisite + " is not a valid course."</w:t>
      </w:r>
    </w:p>
    <w:p w14:paraId="0DB17A05" w14:textId="77777777" w:rsidR="007F2ACF" w:rsidRPr="002D4A87" w:rsidRDefault="007F2ACF" w:rsidP="007F2ACF">
      <w:pPr>
        <w:rPr>
          <w:rFonts w:ascii="Calibri" w:hAnsi="Calibri" w:cs="Calibri"/>
        </w:rPr>
      </w:pPr>
      <w:r w:rsidRPr="002D4A87">
        <w:rPr>
          <w:rFonts w:ascii="Calibri" w:hAnsi="Calibri" w:cs="Calibri"/>
        </w:rPr>
        <w:t xml:space="preserve">                RETURN FALSE</w:t>
      </w:r>
    </w:p>
    <w:p w14:paraId="6CA2D938" w14:textId="77777777" w:rsidR="007F2ACF" w:rsidRPr="002D4A87" w:rsidRDefault="007F2ACF" w:rsidP="007F2ACF">
      <w:pPr>
        <w:rPr>
          <w:rFonts w:ascii="Calibri" w:hAnsi="Calibri" w:cs="Calibri"/>
        </w:rPr>
      </w:pPr>
      <w:r w:rsidRPr="002D4A87">
        <w:rPr>
          <w:rFonts w:ascii="Calibri" w:hAnsi="Calibri" w:cs="Calibri"/>
        </w:rPr>
        <w:t xml:space="preserve">            END IF</w:t>
      </w:r>
    </w:p>
    <w:p w14:paraId="3E743D85" w14:textId="77777777" w:rsidR="007F2ACF" w:rsidRPr="002D4A87" w:rsidRDefault="007F2ACF" w:rsidP="007F2ACF">
      <w:pPr>
        <w:rPr>
          <w:rFonts w:ascii="Calibri" w:hAnsi="Calibri" w:cs="Calibri"/>
        </w:rPr>
      </w:pPr>
      <w:r w:rsidRPr="002D4A87">
        <w:rPr>
          <w:rFonts w:ascii="Calibri" w:hAnsi="Calibri" w:cs="Calibri"/>
        </w:rPr>
        <w:t xml:space="preserve">        END FOR</w:t>
      </w:r>
    </w:p>
    <w:p w14:paraId="0C68DAAE" w14:textId="77777777" w:rsidR="007F2ACF" w:rsidRPr="002D4A87" w:rsidRDefault="007F2ACF" w:rsidP="007F2ACF">
      <w:pPr>
        <w:rPr>
          <w:rFonts w:ascii="Calibri" w:hAnsi="Calibri" w:cs="Calibri"/>
        </w:rPr>
      </w:pPr>
      <w:r w:rsidRPr="002D4A87">
        <w:rPr>
          <w:rFonts w:ascii="Calibri" w:hAnsi="Calibri" w:cs="Calibri"/>
        </w:rPr>
        <w:lastRenderedPageBreak/>
        <w:t xml:space="preserve">    END FOR</w:t>
      </w:r>
    </w:p>
    <w:p w14:paraId="2D9A0401" w14:textId="77777777" w:rsidR="007F2ACF" w:rsidRPr="002D4A87" w:rsidRDefault="007F2ACF" w:rsidP="007F2ACF">
      <w:pPr>
        <w:rPr>
          <w:rFonts w:ascii="Calibri" w:hAnsi="Calibri" w:cs="Calibri"/>
        </w:rPr>
      </w:pPr>
      <w:r w:rsidRPr="002D4A87">
        <w:rPr>
          <w:rFonts w:ascii="Calibri" w:hAnsi="Calibri" w:cs="Calibri"/>
        </w:rPr>
        <w:t xml:space="preserve">    RETURN TRUE</w:t>
      </w:r>
    </w:p>
    <w:p w14:paraId="08985616" w14:textId="77777777" w:rsidR="007F2ACF" w:rsidRPr="002D4A87" w:rsidRDefault="007F2ACF" w:rsidP="007F2ACF">
      <w:pPr>
        <w:rPr>
          <w:rFonts w:ascii="Calibri" w:hAnsi="Calibri" w:cs="Calibri"/>
        </w:rPr>
      </w:pPr>
      <w:r w:rsidRPr="002D4A87">
        <w:rPr>
          <w:rFonts w:ascii="Calibri" w:hAnsi="Calibri" w:cs="Calibri"/>
        </w:rPr>
        <w:t>END FUNCTION</w:t>
      </w:r>
    </w:p>
    <w:p w14:paraId="572B348D" w14:textId="77777777" w:rsidR="007F2ACF" w:rsidRPr="002D4A87" w:rsidRDefault="007F2ACF" w:rsidP="007F2ACF">
      <w:pPr>
        <w:pStyle w:val="Heading3"/>
        <w:rPr>
          <w:rFonts w:ascii="Calibri" w:hAnsi="Calibri" w:cs="Calibri"/>
        </w:rPr>
      </w:pPr>
      <w:r w:rsidRPr="002D4A87">
        <w:rPr>
          <w:rFonts w:ascii="Calibri" w:hAnsi="Calibri" w:cs="Calibri"/>
        </w:rPr>
        <w:t>Print course information</w:t>
      </w:r>
    </w:p>
    <w:p w14:paraId="2F8BE5A8" w14:textId="77777777" w:rsidR="007F2ACF" w:rsidRPr="002D4A87" w:rsidRDefault="007F2ACF" w:rsidP="007F2ACF">
      <w:pPr>
        <w:rPr>
          <w:rFonts w:ascii="Calibri" w:hAnsi="Calibri" w:cs="Calibri"/>
        </w:rPr>
      </w:pPr>
      <w:r w:rsidRPr="002D4A87">
        <w:rPr>
          <w:rFonts w:ascii="Calibri" w:hAnsi="Calibri" w:cs="Calibri"/>
        </w:rPr>
        <w:t xml:space="preserve">FUNCTION </w:t>
      </w:r>
      <w:proofErr w:type="spellStart"/>
      <w:proofErr w:type="gramStart"/>
      <w:r w:rsidRPr="002D4A87">
        <w:rPr>
          <w:rFonts w:ascii="Calibri" w:hAnsi="Calibri" w:cs="Calibri"/>
        </w:rPr>
        <w:t>PrintCourseInformation</w:t>
      </w:r>
      <w:proofErr w:type="spellEnd"/>
      <w:r w:rsidRPr="002D4A87">
        <w:rPr>
          <w:rFonts w:ascii="Calibri" w:hAnsi="Calibri" w:cs="Calibri"/>
        </w:rPr>
        <w:t>(</w:t>
      </w:r>
      <w:proofErr w:type="spellStart"/>
      <w:proofErr w:type="gramEnd"/>
      <w:r w:rsidRPr="002D4A87">
        <w:rPr>
          <w:rFonts w:ascii="Calibri" w:hAnsi="Calibri" w:cs="Calibri"/>
        </w:rPr>
        <w:t>courseTree</w:t>
      </w:r>
      <w:proofErr w:type="spellEnd"/>
      <w:r w:rsidRPr="002D4A87">
        <w:rPr>
          <w:rFonts w:ascii="Calibri" w:hAnsi="Calibri" w:cs="Calibri"/>
        </w:rPr>
        <w:t xml:space="preserve">, </w:t>
      </w:r>
      <w:proofErr w:type="spellStart"/>
      <w:r w:rsidRPr="002D4A87">
        <w:rPr>
          <w:rFonts w:ascii="Calibri" w:hAnsi="Calibri" w:cs="Calibri"/>
        </w:rPr>
        <w:t>courseNumber</w:t>
      </w:r>
      <w:proofErr w:type="spellEnd"/>
      <w:r w:rsidRPr="002D4A87">
        <w:rPr>
          <w:rFonts w:ascii="Calibri" w:hAnsi="Calibri" w:cs="Calibri"/>
        </w:rPr>
        <w:t>)</w:t>
      </w:r>
    </w:p>
    <w:p w14:paraId="24F62F1B" w14:textId="77777777" w:rsidR="007F2ACF" w:rsidRPr="002D4A87" w:rsidRDefault="007F2ACF" w:rsidP="007F2ACF">
      <w:pPr>
        <w:rPr>
          <w:rFonts w:ascii="Calibri" w:hAnsi="Calibri" w:cs="Calibri"/>
        </w:rPr>
      </w:pPr>
      <w:r w:rsidRPr="002D4A87">
        <w:rPr>
          <w:rFonts w:ascii="Calibri" w:hAnsi="Calibri" w:cs="Calibri"/>
        </w:rPr>
        <w:t xml:space="preserve">    SET course equal to SEARCH </w:t>
      </w:r>
      <w:proofErr w:type="spellStart"/>
      <w:r w:rsidRPr="002D4A87">
        <w:rPr>
          <w:rFonts w:ascii="Calibri" w:hAnsi="Calibri" w:cs="Calibri"/>
        </w:rPr>
        <w:t>courseTree</w:t>
      </w:r>
      <w:proofErr w:type="spellEnd"/>
      <w:r w:rsidRPr="002D4A87">
        <w:rPr>
          <w:rFonts w:ascii="Calibri" w:hAnsi="Calibri" w:cs="Calibri"/>
        </w:rPr>
        <w:t xml:space="preserve"> for </w:t>
      </w:r>
      <w:proofErr w:type="spellStart"/>
      <w:r w:rsidRPr="002D4A87">
        <w:rPr>
          <w:rFonts w:ascii="Calibri" w:hAnsi="Calibri" w:cs="Calibri"/>
        </w:rPr>
        <w:t>courseNumber</w:t>
      </w:r>
      <w:proofErr w:type="spellEnd"/>
    </w:p>
    <w:p w14:paraId="1379E6D1" w14:textId="77777777" w:rsidR="007F2ACF" w:rsidRPr="002D4A87" w:rsidRDefault="007F2ACF" w:rsidP="007F2ACF">
      <w:pPr>
        <w:rPr>
          <w:rFonts w:ascii="Calibri" w:hAnsi="Calibri" w:cs="Calibri"/>
        </w:rPr>
      </w:pPr>
      <w:r w:rsidRPr="002D4A87">
        <w:rPr>
          <w:rFonts w:ascii="Calibri" w:hAnsi="Calibri" w:cs="Calibri"/>
        </w:rPr>
        <w:t xml:space="preserve">    IF course is not found</w:t>
      </w:r>
    </w:p>
    <w:p w14:paraId="4698A8C2" w14:textId="77777777" w:rsidR="007F2ACF" w:rsidRPr="002D4A87" w:rsidRDefault="007F2ACF" w:rsidP="007F2ACF">
      <w:pPr>
        <w:rPr>
          <w:rFonts w:ascii="Calibri" w:hAnsi="Calibri" w:cs="Calibri"/>
        </w:rPr>
      </w:pPr>
      <w:r w:rsidRPr="002D4A87">
        <w:rPr>
          <w:rFonts w:ascii="Calibri" w:hAnsi="Calibri" w:cs="Calibri"/>
        </w:rPr>
        <w:t xml:space="preserve">        PRINT "Course not found."</w:t>
      </w:r>
    </w:p>
    <w:p w14:paraId="698EE33B" w14:textId="77777777" w:rsidR="007F2ACF" w:rsidRPr="002D4A87" w:rsidRDefault="007F2ACF" w:rsidP="007F2ACF">
      <w:pPr>
        <w:rPr>
          <w:rFonts w:ascii="Calibri" w:hAnsi="Calibri" w:cs="Calibri"/>
        </w:rPr>
      </w:pPr>
      <w:r w:rsidRPr="002D4A87">
        <w:rPr>
          <w:rFonts w:ascii="Calibri" w:hAnsi="Calibri" w:cs="Calibri"/>
        </w:rPr>
        <w:t xml:space="preserve">        RETURN</w:t>
      </w:r>
    </w:p>
    <w:p w14:paraId="29B03696" w14:textId="77777777" w:rsidR="007F2ACF" w:rsidRPr="002D4A87" w:rsidRDefault="007F2ACF" w:rsidP="007F2ACF">
      <w:pPr>
        <w:rPr>
          <w:rFonts w:ascii="Calibri" w:hAnsi="Calibri" w:cs="Calibri"/>
        </w:rPr>
      </w:pPr>
      <w:r w:rsidRPr="002D4A87">
        <w:rPr>
          <w:rFonts w:ascii="Calibri" w:hAnsi="Calibri" w:cs="Calibri"/>
        </w:rPr>
        <w:t xml:space="preserve">    END IF</w:t>
      </w:r>
    </w:p>
    <w:p w14:paraId="682ADE66" w14:textId="77777777" w:rsidR="007F2ACF" w:rsidRPr="002D4A87" w:rsidRDefault="007F2ACF" w:rsidP="007F2ACF">
      <w:pPr>
        <w:rPr>
          <w:rFonts w:ascii="Calibri" w:hAnsi="Calibri" w:cs="Calibri"/>
        </w:rPr>
      </w:pPr>
      <w:r w:rsidRPr="002D4A87">
        <w:rPr>
          <w:rFonts w:ascii="Calibri" w:hAnsi="Calibri" w:cs="Calibri"/>
        </w:rPr>
        <w:t xml:space="preserve">    PRINT </w:t>
      </w:r>
      <w:proofErr w:type="spellStart"/>
      <w:proofErr w:type="gramStart"/>
      <w:r w:rsidRPr="002D4A87">
        <w:rPr>
          <w:rFonts w:ascii="Calibri" w:hAnsi="Calibri" w:cs="Calibri"/>
        </w:rPr>
        <w:t>course.courseNumber</w:t>
      </w:r>
      <w:proofErr w:type="spellEnd"/>
      <w:proofErr w:type="gramEnd"/>
      <w:r w:rsidRPr="002D4A87">
        <w:rPr>
          <w:rFonts w:ascii="Calibri" w:hAnsi="Calibri" w:cs="Calibri"/>
        </w:rPr>
        <w:t xml:space="preserve"> + ", " + course.name</w:t>
      </w:r>
    </w:p>
    <w:p w14:paraId="4FA2DAF3" w14:textId="77777777" w:rsidR="007F2ACF" w:rsidRPr="002D4A87" w:rsidRDefault="007F2ACF" w:rsidP="007F2ACF">
      <w:pPr>
        <w:rPr>
          <w:rFonts w:ascii="Calibri" w:hAnsi="Calibri" w:cs="Calibri"/>
        </w:rPr>
      </w:pPr>
      <w:r w:rsidRPr="002D4A87">
        <w:rPr>
          <w:rFonts w:ascii="Calibri" w:hAnsi="Calibri" w:cs="Calibri"/>
        </w:rPr>
        <w:t xml:space="preserve">    IF </w:t>
      </w:r>
      <w:proofErr w:type="spellStart"/>
      <w:proofErr w:type="gramStart"/>
      <w:r w:rsidRPr="002D4A87">
        <w:rPr>
          <w:rFonts w:ascii="Calibri" w:hAnsi="Calibri" w:cs="Calibri"/>
        </w:rPr>
        <w:t>course.prerequisites</w:t>
      </w:r>
      <w:proofErr w:type="spellEnd"/>
      <w:proofErr w:type="gramEnd"/>
      <w:r w:rsidRPr="002D4A87">
        <w:rPr>
          <w:rFonts w:ascii="Calibri" w:hAnsi="Calibri" w:cs="Calibri"/>
        </w:rPr>
        <w:t xml:space="preserve"> </w:t>
      </w:r>
      <w:proofErr w:type="gramStart"/>
      <w:r w:rsidRPr="002D4A87">
        <w:rPr>
          <w:rFonts w:ascii="Calibri" w:hAnsi="Calibri" w:cs="Calibri"/>
        </w:rPr>
        <w:t>is</w:t>
      </w:r>
      <w:proofErr w:type="gramEnd"/>
      <w:r w:rsidRPr="002D4A87">
        <w:rPr>
          <w:rFonts w:ascii="Calibri" w:hAnsi="Calibri" w:cs="Calibri"/>
        </w:rPr>
        <w:t xml:space="preserve"> empty</w:t>
      </w:r>
    </w:p>
    <w:p w14:paraId="35B68BB2" w14:textId="77777777" w:rsidR="007F2ACF" w:rsidRPr="002D4A87" w:rsidRDefault="007F2ACF" w:rsidP="007F2ACF">
      <w:pPr>
        <w:rPr>
          <w:rFonts w:ascii="Calibri" w:hAnsi="Calibri" w:cs="Calibri"/>
        </w:rPr>
      </w:pPr>
      <w:r w:rsidRPr="002D4A87">
        <w:rPr>
          <w:rFonts w:ascii="Calibri" w:hAnsi="Calibri" w:cs="Calibri"/>
        </w:rPr>
        <w:t xml:space="preserve">        PRINT "Prerequisites: None"</w:t>
      </w:r>
    </w:p>
    <w:p w14:paraId="371A0953" w14:textId="77777777" w:rsidR="007F2ACF" w:rsidRPr="002D4A87" w:rsidRDefault="007F2ACF" w:rsidP="007F2ACF">
      <w:pPr>
        <w:rPr>
          <w:rFonts w:ascii="Calibri" w:hAnsi="Calibri" w:cs="Calibri"/>
        </w:rPr>
      </w:pPr>
      <w:r w:rsidRPr="002D4A87">
        <w:rPr>
          <w:rFonts w:ascii="Calibri" w:hAnsi="Calibri" w:cs="Calibri"/>
        </w:rPr>
        <w:t xml:space="preserve">    ELSE</w:t>
      </w:r>
    </w:p>
    <w:p w14:paraId="7CE490F0" w14:textId="77777777" w:rsidR="007F2ACF" w:rsidRPr="002D4A87" w:rsidRDefault="007F2ACF" w:rsidP="007F2ACF">
      <w:pPr>
        <w:rPr>
          <w:rFonts w:ascii="Calibri" w:hAnsi="Calibri" w:cs="Calibri"/>
        </w:rPr>
      </w:pPr>
      <w:r w:rsidRPr="002D4A87">
        <w:rPr>
          <w:rFonts w:ascii="Calibri" w:hAnsi="Calibri" w:cs="Calibri"/>
        </w:rPr>
        <w:t xml:space="preserve">        PRINT "Prerequisites:"</w:t>
      </w:r>
    </w:p>
    <w:p w14:paraId="67993495" w14:textId="77777777" w:rsidR="007F2ACF" w:rsidRPr="002D4A87" w:rsidRDefault="007F2ACF" w:rsidP="007F2ACF">
      <w:pPr>
        <w:rPr>
          <w:rFonts w:ascii="Calibri" w:hAnsi="Calibri" w:cs="Calibri"/>
        </w:rPr>
      </w:pPr>
      <w:r w:rsidRPr="002D4A87">
        <w:rPr>
          <w:rFonts w:ascii="Calibri" w:hAnsi="Calibri" w:cs="Calibri"/>
        </w:rPr>
        <w:t xml:space="preserve">        FOR EACH prerequisite IN </w:t>
      </w:r>
      <w:proofErr w:type="spellStart"/>
      <w:proofErr w:type="gramStart"/>
      <w:r w:rsidRPr="002D4A87">
        <w:rPr>
          <w:rFonts w:ascii="Calibri" w:hAnsi="Calibri" w:cs="Calibri"/>
        </w:rPr>
        <w:t>course.prerequisites</w:t>
      </w:r>
      <w:proofErr w:type="spellEnd"/>
      <w:proofErr w:type="gramEnd"/>
    </w:p>
    <w:p w14:paraId="7B831975" w14:textId="77777777" w:rsidR="007F2ACF" w:rsidRPr="002D4A87" w:rsidRDefault="007F2ACF" w:rsidP="007F2ACF">
      <w:pPr>
        <w:rPr>
          <w:rFonts w:ascii="Calibri" w:hAnsi="Calibri" w:cs="Calibri"/>
        </w:rPr>
      </w:pPr>
      <w:r w:rsidRPr="002D4A87">
        <w:rPr>
          <w:rFonts w:ascii="Calibri" w:hAnsi="Calibri" w:cs="Calibri"/>
        </w:rPr>
        <w:t xml:space="preserve">            SET </w:t>
      </w:r>
      <w:proofErr w:type="spellStart"/>
      <w:r w:rsidRPr="002D4A87">
        <w:rPr>
          <w:rFonts w:ascii="Calibri" w:hAnsi="Calibri" w:cs="Calibri"/>
        </w:rPr>
        <w:t>prerequisiteCourse</w:t>
      </w:r>
      <w:proofErr w:type="spellEnd"/>
      <w:r w:rsidRPr="002D4A87">
        <w:rPr>
          <w:rFonts w:ascii="Calibri" w:hAnsi="Calibri" w:cs="Calibri"/>
        </w:rPr>
        <w:t xml:space="preserve"> equal to</w:t>
      </w:r>
    </w:p>
    <w:p w14:paraId="6F749BD5" w14:textId="77777777" w:rsidR="007F2ACF" w:rsidRPr="002D4A87" w:rsidRDefault="007F2ACF" w:rsidP="007F2ACF">
      <w:pPr>
        <w:rPr>
          <w:rFonts w:ascii="Calibri" w:hAnsi="Calibri" w:cs="Calibri"/>
        </w:rPr>
      </w:pPr>
      <w:r w:rsidRPr="002D4A87">
        <w:rPr>
          <w:rFonts w:ascii="Calibri" w:hAnsi="Calibri" w:cs="Calibri"/>
        </w:rPr>
        <w:t xml:space="preserve">                SEARCH </w:t>
      </w:r>
      <w:proofErr w:type="spellStart"/>
      <w:r w:rsidRPr="002D4A87">
        <w:rPr>
          <w:rFonts w:ascii="Calibri" w:hAnsi="Calibri" w:cs="Calibri"/>
        </w:rPr>
        <w:t>courseTree</w:t>
      </w:r>
      <w:proofErr w:type="spellEnd"/>
      <w:r w:rsidRPr="002D4A87">
        <w:rPr>
          <w:rFonts w:ascii="Calibri" w:hAnsi="Calibri" w:cs="Calibri"/>
        </w:rPr>
        <w:t xml:space="preserve"> for prerequisite</w:t>
      </w:r>
    </w:p>
    <w:p w14:paraId="678B1DCF" w14:textId="77777777" w:rsidR="007F2ACF" w:rsidRPr="002D4A87" w:rsidRDefault="007F2ACF" w:rsidP="007F2ACF">
      <w:pPr>
        <w:rPr>
          <w:rFonts w:ascii="Calibri" w:hAnsi="Calibri" w:cs="Calibri"/>
        </w:rPr>
      </w:pPr>
    </w:p>
    <w:p w14:paraId="5F036989" w14:textId="77777777" w:rsidR="007F2ACF" w:rsidRPr="002D4A87" w:rsidRDefault="007F2ACF" w:rsidP="007F2ACF">
      <w:pPr>
        <w:rPr>
          <w:rFonts w:ascii="Calibri" w:hAnsi="Calibri" w:cs="Calibri"/>
        </w:rPr>
      </w:pPr>
      <w:r w:rsidRPr="002D4A87">
        <w:rPr>
          <w:rFonts w:ascii="Calibri" w:hAnsi="Calibri" w:cs="Calibri"/>
        </w:rPr>
        <w:t xml:space="preserve">            PRINT </w:t>
      </w:r>
      <w:proofErr w:type="spellStart"/>
      <w:r w:rsidRPr="002D4A87">
        <w:rPr>
          <w:rFonts w:ascii="Calibri" w:hAnsi="Calibri" w:cs="Calibri"/>
        </w:rPr>
        <w:t>prerequisiteCourse.courseNumber</w:t>
      </w:r>
      <w:proofErr w:type="spellEnd"/>
      <w:r w:rsidRPr="002D4A87">
        <w:rPr>
          <w:rFonts w:ascii="Calibri" w:hAnsi="Calibri" w:cs="Calibri"/>
        </w:rPr>
        <w:t xml:space="preserve"> + ", "</w:t>
      </w:r>
    </w:p>
    <w:p w14:paraId="20F496B8" w14:textId="77777777" w:rsidR="007F2ACF" w:rsidRPr="002D4A87" w:rsidRDefault="007F2ACF" w:rsidP="007F2ACF">
      <w:pPr>
        <w:rPr>
          <w:rFonts w:ascii="Calibri" w:hAnsi="Calibri" w:cs="Calibri"/>
        </w:rPr>
      </w:pPr>
      <w:r w:rsidRPr="002D4A87">
        <w:rPr>
          <w:rFonts w:ascii="Calibri" w:hAnsi="Calibri" w:cs="Calibri"/>
        </w:rPr>
        <w:t xml:space="preserve">                + prerequisiteCourse.name</w:t>
      </w:r>
    </w:p>
    <w:p w14:paraId="6246E489" w14:textId="77777777" w:rsidR="007F2ACF" w:rsidRPr="002D4A87" w:rsidRDefault="007F2ACF" w:rsidP="007F2ACF">
      <w:pPr>
        <w:rPr>
          <w:rFonts w:ascii="Calibri" w:hAnsi="Calibri" w:cs="Calibri"/>
        </w:rPr>
      </w:pPr>
      <w:r w:rsidRPr="002D4A87">
        <w:rPr>
          <w:rFonts w:ascii="Calibri" w:hAnsi="Calibri" w:cs="Calibri"/>
        </w:rPr>
        <w:t xml:space="preserve">        END FOR</w:t>
      </w:r>
    </w:p>
    <w:p w14:paraId="54BA57DA" w14:textId="77777777" w:rsidR="007F2ACF" w:rsidRPr="002D4A87" w:rsidRDefault="007F2ACF" w:rsidP="007F2ACF">
      <w:pPr>
        <w:rPr>
          <w:rFonts w:ascii="Calibri" w:hAnsi="Calibri" w:cs="Calibri"/>
        </w:rPr>
      </w:pPr>
      <w:r w:rsidRPr="002D4A87">
        <w:rPr>
          <w:rFonts w:ascii="Calibri" w:hAnsi="Calibri" w:cs="Calibri"/>
        </w:rPr>
        <w:t xml:space="preserve">    END IF</w:t>
      </w:r>
    </w:p>
    <w:p w14:paraId="0BC9183F" w14:textId="77777777" w:rsidR="007F2ACF" w:rsidRPr="002D4A87" w:rsidRDefault="007F2ACF" w:rsidP="007F2ACF">
      <w:pPr>
        <w:rPr>
          <w:rFonts w:ascii="Calibri" w:hAnsi="Calibri" w:cs="Calibri"/>
        </w:rPr>
      </w:pPr>
      <w:r w:rsidRPr="002D4A87">
        <w:rPr>
          <w:rFonts w:ascii="Calibri" w:hAnsi="Calibri" w:cs="Calibri"/>
        </w:rPr>
        <w:t>END FUNCTION</w:t>
      </w:r>
    </w:p>
    <w:p w14:paraId="3CB3D864" w14:textId="77777777" w:rsidR="007F2ACF" w:rsidRPr="002D4A87" w:rsidRDefault="007F2ACF" w:rsidP="007F2ACF">
      <w:pPr>
        <w:pStyle w:val="Heading3"/>
        <w:rPr>
          <w:rFonts w:ascii="Calibri" w:hAnsi="Calibri" w:cs="Calibri"/>
        </w:rPr>
      </w:pPr>
      <w:r w:rsidRPr="002D4A87">
        <w:rPr>
          <w:rFonts w:ascii="Calibri" w:hAnsi="Calibri" w:cs="Calibri"/>
        </w:rPr>
        <w:lastRenderedPageBreak/>
        <w:t>Print course list</w:t>
      </w:r>
    </w:p>
    <w:p w14:paraId="5A81544F" w14:textId="77777777" w:rsidR="007F2ACF" w:rsidRPr="002D4A87" w:rsidRDefault="007F2ACF" w:rsidP="007F2ACF">
      <w:pPr>
        <w:rPr>
          <w:rFonts w:ascii="Calibri" w:hAnsi="Calibri" w:cs="Calibri"/>
        </w:rPr>
      </w:pPr>
      <w:r w:rsidRPr="002D4A87">
        <w:rPr>
          <w:rFonts w:ascii="Calibri" w:hAnsi="Calibri" w:cs="Calibri"/>
        </w:rPr>
        <w:t xml:space="preserve">FUNCTION </w:t>
      </w:r>
      <w:proofErr w:type="spellStart"/>
      <w:r w:rsidRPr="002D4A87">
        <w:rPr>
          <w:rFonts w:ascii="Calibri" w:hAnsi="Calibri" w:cs="Calibri"/>
        </w:rPr>
        <w:t>PrintCourseList</w:t>
      </w:r>
      <w:proofErr w:type="spellEnd"/>
      <w:r w:rsidRPr="002D4A87">
        <w:rPr>
          <w:rFonts w:ascii="Calibri" w:hAnsi="Calibri" w:cs="Calibri"/>
        </w:rPr>
        <w:t>(</w:t>
      </w:r>
      <w:proofErr w:type="spellStart"/>
      <w:r w:rsidRPr="002D4A87">
        <w:rPr>
          <w:rFonts w:ascii="Calibri" w:hAnsi="Calibri" w:cs="Calibri"/>
        </w:rPr>
        <w:t>courseTree</w:t>
      </w:r>
      <w:proofErr w:type="spellEnd"/>
      <w:r w:rsidRPr="002D4A87">
        <w:rPr>
          <w:rFonts w:ascii="Calibri" w:hAnsi="Calibri" w:cs="Calibri"/>
        </w:rPr>
        <w:t>)</w:t>
      </w:r>
    </w:p>
    <w:p w14:paraId="2E8C4EB1" w14:textId="77777777" w:rsidR="007F2ACF" w:rsidRPr="002D4A87" w:rsidRDefault="007F2ACF" w:rsidP="007F2ACF">
      <w:pPr>
        <w:rPr>
          <w:rFonts w:ascii="Calibri" w:hAnsi="Calibri" w:cs="Calibri"/>
        </w:rPr>
      </w:pPr>
      <w:r w:rsidRPr="002D4A87">
        <w:rPr>
          <w:rFonts w:ascii="Calibri" w:hAnsi="Calibri" w:cs="Calibri"/>
        </w:rPr>
        <w:t xml:space="preserve">    CALL </w:t>
      </w:r>
      <w:proofErr w:type="spellStart"/>
      <w:proofErr w:type="gramStart"/>
      <w:r w:rsidRPr="002D4A87">
        <w:rPr>
          <w:rFonts w:ascii="Calibri" w:hAnsi="Calibri" w:cs="Calibri"/>
        </w:rPr>
        <w:t>InOrderTraversal</w:t>
      </w:r>
      <w:proofErr w:type="spellEnd"/>
      <w:r w:rsidRPr="002D4A87">
        <w:rPr>
          <w:rFonts w:ascii="Calibri" w:hAnsi="Calibri" w:cs="Calibri"/>
        </w:rPr>
        <w:t>(</w:t>
      </w:r>
      <w:proofErr w:type="spellStart"/>
      <w:proofErr w:type="gramEnd"/>
      <w:r w:rsidRPr="002D4A87">
        <w:rPr>
          <w:rFonts w:ascii="Calibri" w:hAnsi="Calibri" w:cs="Calibri"/>
        </w:rPr>
        <w:t>courseTree.root</w:t>
      </w:r>
      <w:proofErr w:type="spellEnd"/>
      <w:r w:rsidRPr="002D4A87">
        <w:rPr>
          <w:rFonts w:ascii="Calibri" w:hAnsi="Calibri" w:cs="Calibri"/>
        </w:rPr>
        <w:t>)</w:t>
      </w:r>
    </w:p>
    <w:p w14:paraId="57B396AB" w14:textId="77777777" w:rsidR="007F2ACF" w:rsidRPr="002D4A87" w:rsidRDefault="007F2ACF" w:rsidP="007F2ACF">
      <w:pPr>
        <w:rPr>
          <w:rFonts w:ascii="Calibri" w:hAnsi="Calibri" w:cs="Calibri"/>
        </w:rPr>
      </w:pPr>
      <w:r w:rsidRPr="002D4A87">
        <w:rPr>
          <w:rFonts w:ascii="Calibri" w:hAnsi="Calibri" w:cs="Calibri"/>
        </w:rPr>
        <w:t>END FUNCTION</w:t>
      </w:r>
    </w:p>
    <w:p w14:paraId="1FA80B12" w14:textId="77777777" w:rsidR="007F2ACF" w:rsidRPr="002D4A87" w:rsidRDefault="007F2ACF" w:rsidP="007F2ACF">
      <w:pPr>
        <w:rPr>
          <w:rFonts w:ascii="Calibri" w:hAnsi="Calibri" w:cs="Calibri"/>
        </w:rPr>
      </w:pPr>
      <w:r w:rsidRPr="002D4A87">
        <w:rPr>
          <w:rFonts w:ascii="Calibri" w:hAnsi="Calibri" w:cs="Calibri"/>
        </w:rPr>
        <w:t xml:space="preserve">FUNCTION </w:t>
      </w:r>
      <w:proofErr w:type="spellStart"/>
      <w:r w:rsidRPr="002D4A87">
        <w:rPr>
          <w:rFonts w:ascii="Calibri" w:hAnsi="Calibri" w:cs="Calibri"/>
        </w:rPr>
        <w:t>InOrderTraversal</w:t>
      </w:r>
      <w:proofErr w:type="spellEnd"/>
      <w:r w:rsidRPr="002D4A87">
        <w:rPr>
          <w:rFonts w:ascii="Calibri" w:hAnsi="Calibri" w:cs="Calibri"/>
        </w:rPr>
        <w:t>(node)</w:t>
      </w:r>
    </w:p>
    <w:p w14:paraId="0CBD6910" w14:textId="77777777" w:rsidR="007F2ACF" w:rsidRPr="002D4A87" w:rsidRDefault="007F2ACF" w:rsidP="007F2ACF">
      <w:pPr>
        <w:rPr>
          <w:rFonts w:ascii="Calibri" w:hAnsi="Calibri" w:cs="Calibri"/>
        </w:rPr>
      </w:pPr>
      <w:r w:rsidRPr="002D4A87">
        <w:rPr>
          <w:rFonts w:ascii="Calibri" w:hAnsi="Calibri" w:cs="Calibri"/>
        </w:rPr>
        <w:t xml:space="preserve">    IF node is not null</w:t>
      </w:r>
    </w:p>
    <w:p w14:paraId="59745524" w14:textId="77777777" w:rsidR="007F2ACF" w:rsidRPr="002D4A87" w:rsidRDefault="007F2ACF" w:rsidP="007F2ACF">
      <w:pPr>
        <w:rPr>
          <w:rFonts w:ascii="Calibri" w:hAnsi="Calibri" w:cs="Calibri"/>
        </w:rPr>
      </w:pPr>
      <w:r w:rsidRPr="002D4A87">
        <w:rPr>
          <w:rFonts w:ascii="Calibri" w:hAnsi="Calibri" w:cs="Calibri"/>
        </w:rPr>
        <w:t xml:space="preserve">        CALL </w:t>
      </w:r>
      <w:proofErr w:type="spellStart"/>
      <w:r w:rsidRPr="002D4A87">
        <w:rPr>
          <w:rFonts w:ascii="Calibri" w:hAnsi="Calibri" w:cs="Calibri"/>
        </w:rPr>
        <w:t>InOrderTraversal</w:t>
      </w:r>
      <w:proofErr w:type="spellEnd"/>
      <w:r w:rsidRPr="002D4A87">
        <w:rPr>
          <w:rFonts w:ascii="Calibri" w:hAnsi="Calibri" w:cs="Calibri"/>
        </w:rPr>
        <w:t>(</w:t>
      </w:r>
      <w:proofErr w:type="spellStart"/>
      <w:proofErr w:type="gramStart"/>
      <w:r w:rsidRPr="002D4A87">
        <w:rPr>
          <w:rFonts w:ascii="Calibri" w:hAnsi="Calibri" w:cs="Calibri"/>
        </w:rPr>
        <w:t>node.left</w:t>
      </w:r>
      <w:proofErr w:type="spellEnd"/>
      <w:proofErr w:type="gramEnd"/>
      <w:r w:rsidRPr="002D4A87">
        <w:rPr>
          <w:rFonts w:ascii="Calibri" w:hAnsi="Calibri" w:cs="Calibri"/>
        </w:rPr>
        <w:t>)</w:t>
      </w:r>
    </w:p>
    <w:p w14:paraId="5EF3271C" w14:textId="77777777" w:rsidR="007F2ACF" w:rsidRPr="002D4A87" w:rsidRDefault="007F2ACF" w:rsidP="007F2ACF">
      <w:pPr>
        <w:rPr>
          <w:rFonts w:ascii="Calibri" w:hAnsi="Calibri" w:cs="Calibri"/>
        </w:rPr>
      </w:pPr>
      <w:r w:rsidRPr="002D4A87">
        <w:rPr>
          <w:rFonts w:ascii="Calibri" w:hAnsi="Calibri" w:cs="Calibri"/>
        </w:rPr>
        <w:t xml:space="preserve">        PRINT </w:t>
      </w:r>
      <w:proofErr w:type="spellStart"/>
      <w:proofErr w:type="gramStart"/>
      <w:r w:rsidRPr="002D4A87">
        <w:rPr>
          <w:rFonts w:ascii="Calibri" w:hAnsi="Calibri" w:cs="Calibri"/>
        </w:rPr>
        <w:t>node.course</w:t>
      </w:r>
      <w:proofErr w:type="gramEnd"/>
      <w:r w:rsidRPr="002D4A87">
        <w:rPr>
          <w:rFonts w:ascii="Calibri" w:hAnsi="Calibri" w:cs="Calibri"/>
        </w:rPr>
        <w:t>.courseNumber</w:t>
      </w:r>
      <w:proofErr w:type="spellEnd"/>
      <w:r w:rsidRPr="002D4A87">
        <w:rPr>
          <w:rFonts w:ascii="Calibri" w:hAnsi="Calibri" w:cs="Calibri"/>
        </w:rPr>
        <w:t xml:space="preserve"> + ", "</w:t>
      </w:r>
    </w:p>
    <w:p w14:paraId="31303FA1" w14:textId="77777777" w:rsidR="007F2ACF" w:rsidRPr="002D4A87" w:rsidRDefault="007F2ACF" w:rsidP="007F2ACF">
      <w:pPr>
        <w:rPr>
          <w:rFonts w:ascii="Calibri" w:hAnsi="Calibri" w:cs="Calibri"/>
        </w:rPr>
      </w:pPr>
      <w:r w:rsidRPr="002D4A87">
        <w:rPr>
          <w:rFonts w:ascii="Calibri" w:hAnsi="Calibri" w:cs="Calibri"/>
        </w:rPr>
        <w:t xml:space="preserve">            + node.course.name</w:t>
      </w:r>
    </w:p>
    <w:p w14:paraId="2305D0E4" w14:textId="77777777" w:rsidR="007F2ACF" w:rsidRPr="002D4A87" w:rsidRDefault="007F2ACF" w:rsidP="007F2ACF">
      <w:pPr>
        <w:rPr>
          <w:rFonts w:ascii="Calibri" w:hAnsi="Calibri" w:cs="Calibri"/>
        </w:rPr>
      </w:pPr>
      <w:r w:rsidRPr="002D4A87">
        <w:rPr>
          <w:rFonts w:ascii="Calibri" w:hAnsi="Calibri" w:cs="Calibri"/>
        </w:rPr>
        <w:t xml:space="preserve">        CALL </w:t>
      </w:r>
      <w:proofErr w:type="spellStart"/>
      <w:r w:rsidRPr="002D4A87">
        <w:rPr>
          <w:rFonts w:ascii="Calibri" w:hAnsi="Calibri" w:cs="Calibri"/>
        </w:rPr>
        <w:t>InOrderTraversal</w:t>
      </w:r>
      <w:proofErr w:type="spellEnd"/>
      <w:r w:rsidRPr="002D4A87">
        <w:rPr>
          <w:rFonts w:ascii="Calibri" w:hAnsi="Calibri" w:cs="Calibri"/>
        </w:rPr>
        <w:t>(</w:t>
      </w:r>
      <w:proofErr w:type="spellStart"/>
      <w:proofErr w:type="gramStart"/>
      <w:r w:rsidRPr="002D4A87">
        <w:rPr>
          <w:rFonts w:ascii="Calibri" w:hAnsi="Calibri" w:cs="Calibri"/>
        </w:rPr>
        <w:t>node.right</w:t>
      </w:r>
      <w:proofErr w:type="spellEnd"/>
      <w:proofErr w:type="gramEnd"/>
      <w:r w:rsidRPr="002D4A87">
        <w:rPr>
          <w:rFonts w:ascii="Calibri" w:hAnsi="Calibri" w:cs="Calibri"/>
        </w:rPr>
        <w:t>)</w:t>
      </w:r>
    </w:p>
    <w:p w14:paraId="312B86A8" w14:textId="77777777" w:rsidR="007F2ACF" w:rsidRPr="002D4A87" w:rsidRDefault="007F2ACF" w:rsidP="007F2ACF">
      <w:pPr>
        <w:rPr>
          <w:rFonts w:ascii="Calibri" w:hAnsi="Calibri" w:cs="Calibri"/>
        </w:rPr>
      </w:pPr>
      <w:r w:rsidRPr="002D4A87">
        <w:rPr>
          <w:rFonts w:ascii="Calibri" w:hAnsi="Calibri" w:cs="Calibri"/>
        </w:rPr>
        <w:t xml:space="preserve">    END IF</w:t>
      </w:r>
    </w:p>
    <w:p w14:paraId="6DD9ADF9" w14:textId="77777777" w:rsidR="007F2ACF" w:rsidRPr="002D4A87" w:rsidRDefault="007F2ACF" w:rsidP="007F2ACF">
      <w:pPr>
        <w:rPr>
          <w:rFonts w:ascii="Calibri" w:hAnsi="Calibri" w:cs="Calibri"/>
        </w:rPr>
      </w:pPr>
      <w:r w:rsidRPr="002D4A87">
        <w:rPr>
          <w:rFonts w:ascii="Calibri" w:hAnsi="Calibri" w:cs="Calibri"/>
        </w:rPr>
        <w:t>END FUNCTION</w:t>
      </w:r>
    </w:p>
    <w:p w14:paraId="100CE142" w14:textId="77777777" w:rsidR="00A84817" w:rsidRDefault="00A84817">
      <w:pPr>
        <w:rPr>
          <w:rFonts w:asciiTheme="majorHAnsi" w:eastAsiaTheme="majorEastAsia" w:hAnsiTheme="majorHAnsi" w:cstheme="majorBidi"/>
          <w:b/>
          <w:bCs/>
          <w:sz w:val="28"/>
          <w:szCs w:val="32"/>
        </w:rPr>
      </w:pPr>
      <w:r>
        <w:rPr>
          <w:sz w:val="28"/>
          <w:szCs w:val="32"/>
        </w:rPr>
        <w:br w:type="page"/>
      </w:r>
    </w:p>
    <w:p w14:paraId="2E83EB07" w14:textId="600DE4BC" w:rsidR="00A1066F" w:rsidRPr="00A1066F" w:rsidRDefault="004905E2" w:rsidP="004905E2">
      <w:pPr>
        <w:pStyle w:val="Heading1"/>
        <w:rPr>
          <w:sz w:val="28"/>
          <w:szCs w:val="32"/>
        </w:rPr>
      </w:pPr>
      <w:r>
        <w:rPr>
          <w:sz w:val="28"/>
          <w:szCs w:val="32"/>
        </w:rPr>
        <w:lastRenderedPageBreak/>
        <w:t xml:space="preserve">New </w:t>
      </w:r>
      <w:r w:rsidR="00A1066F" w:rsidRPr="00A1066F">
        <w:rPr>
          <w:sz w:val="28"/>
          <w:szCs w:val="32"/>
        </w:rPr>
        <w:t>Menu</w:t>
      </w:r>
    </w:p>
    <w:p w14:paraId="137F18AB" w14:textId="77777777" w:rsidR="00A1066F" w:rsidRPr="009A0D3F" w:rsidRDefault="00A1066F" w:rsidP="0010361F">
      <w:pPr>
        <w:ind w:firstLine="0"/>
      </w:pPr>
      <w:r w:rsidRPr="009A0D3F">
        <w:t xml:space="preserve">Note: </w:t>
      </w:r>
    </w:p>
    <w:p w14:paraId="03DE9BDC" w14:textId="76CC2985" w:rsidR="00A1066F" w:rsidRDefault="00814ACC" w:rsidP="004905E2">
      <w:r w:rsidRPr="00814ACC">
        <w:t>The main menu is designed to work with the vector, hash table, or binary search tree implementation. The individual MAIN functions were removed to avoid redundancy.</w:t>
      </w:r>
    </w:p>
    <w:p w14:paraId="57211DB1" w14:textId="081AB6AC" w:rsidR="00A1066F" w:rsidRPr="0010361F" w:rsidRDefault="00A1066F" w:rsidP="0010361F">
      <w:pPr>
        <w:pStyle w:val="Heading2"/>
        <w:rPr>
          <w:sz w:val="28"/>
          <w:szCs w:val="32"/>
        </w:rPr>
      </w:pPr>
      <w:r w:rsidRPr="0010361F">
        <w:rPr>
          <w:sz w:val="28"/>
          <w:szCs w:val="32"/>
        </w:rPr>
        <w:t>Main</w:t>
      </w:r>
    </w:p>
    <w:p w14:paraId="427C8FAD" w14:textId="77777777" w:rsidR="00A1066F" w:rsidRDefault="00A1066F" w:rsidP="00A1066F">
      <w:r>
        <w:t>FUNCTION Main</w:t>
      </w:r>
    </w:p>
    <w:p w14:paraId="3FA0AF32" w14:textId="402D9577" w:rsidR="00A1066F" w:rsidRDefault="00A1066F" w:rsidP="00A1066F">
      <w:r>
        <w:t xml:space="preserve">    </w:t>
      </w:r>
      <w:r w:rsidR="00180510" w:rsidRPr="00180510">
        <w:t>CREATE an empty course data structure using the selected implementation</w:t>
      </w:r>
    </w:p>
    <w:p w14:paraId="126DF8B8" w14:textId="77777777" w:rsidR="00A1066F" w:rsidRDefault="00A1066F" w:rsidP="00A1066F">
      <w:r>
        <w:t xml:space="preserve">    SET </w:t>
      </w:r>
      <w:proofErr w:type="spellStart"/>
      <w:r>
        <w:t>fileName</w:t>
      </w:r>
      <w:proofErr w:type="spellEnd"/>
      <w:r>
        <w:t xml:space="preserve"> equal to "courses.txt"</w:t>
      </w:r>
    </w:p>
    <w:p w14:paraId="1FEB5F5F" w14:textId="77777777" w:rsidR="00A1066F" w:rsidRDefault="00A1066F" w:rsidP="00A1066F">
      <w:r>
        <w:t xml:space="preserve">    SET </w:t>
      </w:r>
      <w:proofErr w:type="spellStart"/>
      <w:r>
        <w:t>dataLoaded</w:t>
      </w:r>
      <w:proofErr w:type="spellEnd"/>
      <w:r>
        <w:t xml:space="preserve"> equal to FALSE</w:t>
      </w:r>
    </w:p>
    <w:p w14:paraId="23B67FA7" w14:textId="77777777" w:rsidR="00A1066F" w:rsidRDefault="00A1066F" w:rsidP="00A1066F">
      <w:r>
        <w:t xml:space="preserve">    SET choice equal to 0</w:t>
      </w:r>
    </w:p>
    <w:p w14:paraId="1B38860B" w14:textId="77777777" w:rsidR="00A1066F" w:rsidRDefault="00A1066F" w:rsidP="00A1066F">
      <w:r>
        <w:t xml:space="preserve">    WHILE choice does not equal 9</w:t>
      </w:r>
    </w:p>
    <w:p w14:paraId="627B14CF" w14:textId="77777777" w:rsidR="00A1066F" w:rsidRDefault="00A1066F" w:rsidP="00A1066F">
      <w:r>
        <w:t xml:space="preserve">        PRINT "1. Load Data Structure"</w:t>
      </w:r>
    </w:p>
    <w:p w14:paraId="26DA279C" w14:textId="77777777" w:rsidR="00A1066F" w:rsidRDefault="00A1066F" w:rsidP="00A1066F">
      <w:r>
        <w:t xml:space="preserve">        PRINT "2. Print Course List"</w:t>
      </w:r>
    </w:p>
    <w:p w14:paraId="1A2E606B" w14:textId="77777777" w:rsidR="00A1066F" w:rsidRDefault="00A1066F" w:rsidP="00A1066F">
      <w:r>
        <w:t xml:space="preserve">        PRINT "3. Print Course"</w:t>
      </w:r>
    </w:p>
    <w:p w14:paraId="0035AD0F" w14:textId="77777777" w:rsidR="00A1066F" w:rsidRDefault="00A1066F" w:rsidP="00A1066F">
      <w:r>
        <w:t xml:space="preserve">        PRINT "9. Exit"</w:t>
      </w:r>
    </w:p>
    <w:p w14:paraId="263CD72B" w14:textId="77777777" w:rsidR="00A1066F" w:rsidRDefault="00A1066F" w:rsidP="00A1066F">
      <w:r>
        <w:t xml:space="preserve">        PRINT "What would you like to do?"</w:t>
      </w:r>
    </w:p>
    <w:p w14:paraId="07174160" w14:textId="77777777" w:rsidR="00A1066F" w:rsidRDefault="00A1066F" w:rsidP="00A1066F">
      <w:r>
        <w:t xml:space="preserve">        READ choice</w:t>
      </w:r>
    </w:p>
    <w:p w14:paraId="35E444D0" w14:textId="77777777" w:rsidR="00A1066F" w:rsidRDefault="00A1066F" w:rsidP="00A1066F">
      <w:r>
        <w:t xml:space="preserve">        IF choice equals 1</w:t>
      </w:r>
    </w:p>
    <w:p w14:paraId="1130C28C" w14:textId="77777777" w:rsidR="00A1066F" w:rsidRDefault="00A1066F" w:rsidP="00A1066F">
      <w:r>
        <w:t xml:space="preserve">            CLEAR the current course data</w:t>
      </w:r>
    </w:p>
    <w:p w14:paraId="325EA068" w14:textId="77777777" w:rsidR="00A1066F" w:rsidRDefault="00A1066F" w:rsidP="00A1066F">
      <w:r>
        <w:t xml:space="preserve">            CALL </w:t>
      </w:r>
      <w:proofErr w:type="spellStart"/>
      <w:proofErr w:type="gramStart"/>
      <w:r>
        <w:t>LoadCourses</w:t>
      </w:r>
      <w:proofErr w:type="spellEnd"/>
      <w:r>
        <w:t>(</w:t>
      </w:r>
      <w:proofErr w:type="spellStart"/>
      <w:proofErr w:type="gramEnd"/>
      <w:r>
        <w:t>fileName</w:t>
      </w:r>
      <w:proofErr w:type="spellEnd"/>
      <w:r>
        <w:t>, course data structure)</w:t>
      </w:r>
    </w:p>
    <w:p w14:paraId="74BABFCD" w14:textId="763A9C53" w:rsidR="00A1066F" w:rsidRDefault="00A1066F" w:rsidP="00A1066F">
      <w:r>
        <w:t xml:space="preserve">            </w:t>
      </w:r>
      <w:r w:rsidR="00180510" w:rsidRPr="00180510">
        <w:t xml:space="preserve">IF </w:t>
      </w:r>
      <w:proofErr w:type="spellStart"/>
      <w:r w:rsidR="00180510" w:rsidRPr="00180510">
        <w:t>LoadCourses</w:t>
      </w:r>
      <w:proofErr w:type="spellEnd"/>
      <w:r w:rsidR="00180510" w:rsidRPr="00180510">
        <w:t xml:space="preserve"> </w:t>
      </w:r>
      <w:proofErr w:type="gramStart"/>
      <w:r w:rsidR="00180510" w:rsidRPr="00180510">
        <w:t>completes</w:t>
      </w:r>
      <w:proofErr w:type="gramEnd"/>
      <w:r w:rsidR="00180510" w:rsidRPr="00180510">
        <w:t xml:space="preserve"> successfully</w:t>
      </w:r>
    </w:p>
    <w:p w14:paraId="3B5D2005" w14:textId="77777777" w:rsidR="00A1066F" w:rsidRDefault="00A1066F" w:rsidP="00A1066F">
      <w:r>
        <w:t xml:space="preserve">                SET </w:t>
      </w:r>
      <w:proofErr w:type="spellStart"/>
      <w:r>
        <w:t>dataLoaded</w:t>
      </w:r>
      <w:proofErr w:type="spellEnd"/>
      <w:r>
        <w:t xml:space="preserve"> equal to TRUE</w:t>
      </w:r>
    </w:p>
    <w:p w14:paraId="7EA24617" w14:textId="77777777" w:rsidR="00A1066F" w:rsidRDefault="00A1066F" w:rsidP="00A1066F">
      <w:r>
        <w:t xml:space="preserve">                PRINT "Course data loaded successfully."</w:t>
      </w:r>
    </w:p>
    <w:p w14:paraId="3267DE3C" w14:textId="77777777" w:rsidR="00A1066F" w:rsidRDefault="00A1066F" w:rsidP="00A1066F">
      <w:r>
        <w:t xml:space="preserve">            ELSE</w:t>
      </w:r>
    </w:p>
    <w:p w14:paraId="55C583A1" w14:textId="77777777" w:rsidR="00A1066F" w:rsidRDefault="00A1066F" w:rsidP="00A1066F">
      <w:r>
        <w:lastRenderedPageBreak/>
        <w:t xml:space="preserve">                SET </w:t>
      </w:r>
      <w:proofErr w:type="spellStart"/>
      <w:r>
        <w:t>dataLoaded</w:t>
      </w:r>
      <w:proofErr w:type="spellEnd"/>
      <w:r>
        <w:t xml:space="preserve"> equal to FALSE</w:t>
      </w:r>
    </w:p>
    <w:p w14:paraId="15579D8B" w14:textId="77777777" w:rsidR="00A1066F" w:rsidRDefault="00A1066F" w:rsidP="00A1066F">
      <w:r>
        <w:t xml:space="preserve">                PRINT "Course data was not loaded."</w:t>
      </w:r>
    </w:p>
    <w:p w14:paraId="5D43A01B" w14:textId="77777777" w:rsidR="00A1066F" w:rsidRDefault="00A1066F" w:rsidP="00A1066F">
      <w:r>
        <w:t xml:space="preserve">            END IF</w:t>
      </w:r>
    </w:p>
    <w:p w14:paraId="7C3FC34A" w14:textId="77777777" w:rsidR="00A1066F" w:rsidRDefault="00A1066F" w:rsidP="00A1066F">
      <w:r>
        <w:t xml:space="preserve">        ELSE IF choice equals 2</w:t>
      </w:r>
    </w:p>
    <w:p w14:paraId="3533E16C" w14:textId="77777777" w:rsidR="00A1066F" w:rsidRDefault="00A1066F" w:rsidP="00A1066F">
      <w:r>
        <w:t xml:space="preserve">            IF </w:t>
      </w:r>
      <w:proofErr w:type="spellStart"/>
      <w:r>
        <w:t>dataLoaded</w:t>
      </w:r>
      <w:proofErr w:type="spellEnd"/>
      <w:r>
        <w:t xml:space="preserve"> equals FALSE</w:t>
      </w:r>
    </w:p>
    <w:p w14:paraId="225BC9AC" w14:textId="77777777" w:rsidR="00A1066F" w:rsidRDefault="00A1066F" w:rsidP="00A1066F">
      <w:r>
        <w:t xml:space="preserve">                PRINT "Please load the course data first."</w:t>
      </w:r>
    </w:p>
    <w:p w14:paraId="3654925E" w14:textId="77777777" w:rsidR="00A1066F" w:rsidRDefault="00A1066F" w:rsidP="00A1066F">
      <w:r>
        <w:t xml:space="preserve">            ELSE</w:t>
      </w:r>
    </w:p>
    <w:p w14:paraId="657FF38B" w14:textId="70D985E6" w:rsidR="00A1066F" w:rsidRDefault="00A1066F" w:rsidP="00A1066F">
      <w:r>
        <w:t xml:space="preserve">                </w:t>
      </w:r>
      <w:r w:rsidR="007874EC" w:rsidRPr="007874EC">
        <w:t xml:space="preserve">CALL </w:t>
      </w:r>
      <w:proofErr w:type="spellStart"/>
      <w:proofErr w:type="gramStart"/>
      <w:r w:rsidR="007874EC" w:rsidRPr="007874EC">
        <w:t>PrintCoursesAlphanumeric</w:t>
      </w:r>
      <w:proofErr w:type="spellEnd"/>
      <w:r w:rsidR="007874EC" w:rsidRPr="007874EC">
        <w:t>(</w:t>
      </w:r>
      <w:proofErr w:type="gramEnd"/>
      <w:r w:rsidR="007874EC" w:rsidRPr="007874EC">
        <w:t>course data structure)</w:t>
      </w:r>
    </w:p>
    <w:p w14:paraId="78AEFBB3" w14:textId="77777777" w:rsidR="00A1066F" w:rsidRDefault="00A1066F" w:rsidP="00A1066F">
      <w:r>
        <w:t xml:space="preserve">            END IF</w:t>
      </w:r>
    </w:p>
    <w:p w14:paraId="18DED42E" w14:textId="77777777" w:rsidR="00A1066F" w:rsidRDefault="00A1066F" w:rsidP="00A1066F">
      <w:r>
        <w:t xml:space="preserve">        ELSE IF choice equals 3</w:t>
      </w:r>
    </w:p>
    <w:p w14:paraId="377EB776" w14:textId="77777777" w:rsidR="00A1066F" w:rsidRDefault="00A1066F" w:rsidP="00A1066F">
      <w:r>
        <w:t xml:space="preserve">            IF </w:t>
      </w:r>
      <w:proofErr w:type="spellStart"/>
      <w:r>
        <w:t>dataLoaded</w:t>
      </w:r>
      <w:proofErr w:type="spellEnd"/>
      <w:r>
        <w:t xml:space="preserve"> equals FALSE</w:t>
      </w:r>
    </w:p>
    <w:p w14:paraId="1351000A" w14:textId="77777777" w:rsidR="00A1066F" w:rsidRDefault="00A1066F" w:rsidP="00A1066F">
      <w:r>
        <w:t xml:space="preserve">                PRINT "Please load the course data first."</w:t>
      </w:r>
    </w:p>
    <w:p w14:paraId="257B2EC4" w14:textId="77777777" w:rsidR="00A1066F" w:rsidRDefault="00A1066F" w:rsidP="00A1066F">
      <w:r>
        <w:t xml:space="preserve">            ELSE</w:t>
      </w:r>
    </w:p>
    <w:p w14:paraId="01BDD259" w14:textId="77777777" w:rsidR="00A1066F" w:rsidRDefault="00A1066F" w:rsidP="00A1066F">
      <w:r>
        <w:t xml:space="preserve">                PRINT "Enter a course number:"</w:t>
      </w:r>
    </w:p>
    <w:p w14:paraId="6A3B5C33" w14:textId="77777777" w:rsidR="00A1066F" w:rsidRDefault="00A1066F" w:rsidP="00A1066F">
      <w:r>
        <w:t xml:space="preserve">                READ </w:t>
      </w:r>
      <w:proofErr w:type="spellStart"/>
      <w:r>
        <w:t>requestedCourseNumber</w:t>
      </w:r>
      <w:proofErr w:type="spellEnd"/>
    </w:p>
    <w:p w14:paraId="024CEF65" w14:textId="77777777" w:rsidR="00A1066F" w:rsidRDefault="00A1066F" w:rsidP="00A1066F">
      <w:r>
        <w:t xml:space="preserve">                CONVERT </w:t>
      </w:r>
      <w:proofErr w:type="spellStart"/>
      <w:r>
        <w:t>requestedCourseNumber</w:t>
      </w:r>
      <w:proofErr w:type="spellEnd"/>
      <w:r>
        <w:t xml:space="preserve"> to uppercase</w:t>
      </w:r>
    </w:p>
    <w:p w14:paraId="5C889828" w14:textId="77777777" w:rsidR="00A1066F" w:rsidRDefault="00A1066F" w:rsidP="00A1066F">
      <w:r>
        <w:t xml:space="preserve">                CALL </w:t>
      </w:r>
      <w:proofErr w:type="spellStart"/>
      <w:proofErr w:type="gramStart"/>
      <w:r>
        <w:t>PrintCourseInformation</w:t>
      </w:r>
      <w:proofErr w:type="spellEnd"/>
      <w:r>
        <w:t>(</w:t>
      </w:r>
      <w:proofErr w:type="gramEnd"/>
      <w:r>
        <w:t xml:space="preserve">course data structure, </w:t>
      </w:r>
      <w:proofErr w:type="spellStart"/>
      <w:r>
        <w:t>requestedCourseNumber</w:t>
      </w:r>
      <w:proofErr w:type="spellEnd"/>
      <w:r>
        <w:t>)</w:t>
      </w:r>
    </w:p>
    <w:p w14:paraId="7F4225A6" w14:textId="77777777" w:rsidR="00A1066F" w:rsidRDefault="00A1066F" w:rsidP="00A1066F">
      <w:r>
        <w:t xml:space="preserve">            END IF</w:t>
      </w:r>
    </w:p>
    <w:p w14:paraId="723A7BC8" w14:textId="77777777" w:rsidR="00A1066F" w:rsidRDefault="00A1066F" w:rsidP="00A1066F">
      <w:r>
        <w:t xml:space="preserve">        ELSE IF choice equals 9</w:t>
      </w:r>
    </w:p>
    <w:p w14:paraId="48AB9B58" w14:textId="77777777" w:rsidR="00A1066F" w:rsidRDefault="00A1066F" w:rsidP="00A1066F">
      <w:r>
        <w:t xml:space="preserve">            PRINT "Thank you for using the course planner."</w:t>
      </w:r>
    </w:p>
    <w:p w14:paraId="38BDB0DE" w14:textId="77777777" w:rsidR="00A1066F" w:rsidRDefault="00A1066F" w:rsidP="00A1066F">
      <w:r>
        <w:t xml:space="preserve">        ELSE</w:t>
      </w:r>
    </w:p>
    <w:p w14:paraId="6037112F" w14:textId="77777777" w:rsidR="00A1066F" w:rsidRDefault="00A1066F" w:rsidP="00A1066F">
      <w:r>
        <w:t xml:space="preserve">            PRINT "Invalid option. Please try again."</w:t>
      </w:r>
    </w:p>
    <w:p w14:paraId="3B9B1E6D" w14:textId="77777777" w:rsidR="00A1066F" w:rsidRDefault="00A1066F" w:rsidP="00A1066F">
      <w:r>
        <w:t xml:space="preserve">        END IF</w:t>
      </w:r>
    </w:p>
    <w:p w14:paraId="48EB1A15" w14:textId="77777777" w:rsidR="00A1066F" w:rsidRDefault="00A1066F" w:rsidP="00A1066F">
      <w:r>
        <w:t xml:space="preserve">    END WHILE</w:t>
      </w:r>
    </w:p>
    <w:p w14:paraId="2AF3C607" w14:textId="7E547356" w:rsidR="00A1066F" w:rsidRDefault="00A1066F" w:rsidP="00A1066F">
      <w:r>
        <w:lastRenderedPageBreak/>
        <w:t>END FUNCTION</w:t>
      </w:r>
    </w:p>
    <w:p w14:paraId="0CA6D57E" w14:textId="77777777" w:rsidR="004905E2" w:rsidRDefault="004905E2" w:rsidP="00A1066F"/>
    <w:p w14:paraId="2B02C5E4" w14:textId="23BA2BA5" w:rsidR="004905E2" w:rsidRDefault="004905E2" w:rsidP="004905E2">
      <w:pPr>
        <w:pStyle w:val="Heading1"/>
        <w:rPr>
          <w:sz w:val="28"/>
          <w:szCs w:val="32"/>
        </w:rPr>
      </w:pPr>
      <w:r w:rsidRPr="004905E2">
        <w:rPr>
          <w:sz w:val="28"/>
          <w:szCs w:val="32"/>
        </w:rPr>
        <w:t>Print Courses in Alphanumeric Order</w:t>
      </w:r>
    </w:p>
    <w:p w14:paraId="562AC13A" w14:textId="14F79F65" w:rsidR="004905E2" w:rsidRDefault="004905E2" w:rsidP="004905E2">
      <w:pPr>
        <w:pStyle w:val="Heading2"/>
        <w:rPr>
          <w:sz w:val="28"/>
          <w:szCs w:val="32"/>
        </w:rPr>
      </w:pPr>
      <w:r>
        <w:rPr>
          <w:sz w:val="28"/>
          <w:szCs w:val="32"/>
        </w:rPr>
        <w:t>Vector Data Type</w:t>
      </w:r>
    </w:p>
    <w:p w14:paraId="6F049F2A" w14:textId="77777777" w:rsidR="004905E2" w:rsidRDefault="004905E2" w:rsidP="004905E2">
      <w:r>
        <w:t xml:space="preserve">FUNCTION </w:t>
      </w:r>
      <w:proofErr w:type="spellStart"/>
      <w:r>
        <w:t>PrintCoursesAlphanumeric</w:t>
      </w:r>
      <w:proofErr w:type="spellEnd"/>
      <w:r>
        <w:t>(courses)</w:t>
      </w:r>
    </w:p>
    <w:p w14:paraId="1F5AFD87" w14:textId="77777777" w:rsidR="004905E2" w:rsidRDefault="004905E2" w:rsidP="004905E2">
      <w:r>
        <w:t xml:space="preserve">    CREATE a copy of courses called </w:t>
      </w:r>
      <w:proofErr w:type="spellStart"/>
      <w:r>
        <w:t>sortedCourses</w:t>
      </w:r>
      <w:proofErr w:type="spellEnd"/>
    </w:p>
    <w:p w14:paraId="6BE36A1A" w14:textId="77777777" w:rsidR="004905E2" w:rsidRDefault="004905E2" w:rsidP="004905E2">
      <w:r>
        <w:t xml:space="preserve">    </w:t>
      </w:r>
      <w:proofErr w:type="gramStart"/>
      <w:r>
        <w:t xml:space="preserve">SORT </w:t>
      </w:r>
      <w:proofErr w:type="spellStart"/>
      <w:r>
        <w:t>sortedCourses</w:t>
      </w:r>
      <w:proofErr w:type="spellEnd"/>
      <w:proofErr w:type="gramEnd"/>
      <w:r>
        <w:t xml:space="preserve"> by </w:t>
      </w:r>
      <w:proofErr w:type="spellStart"/>
      <w:proofErr w:type="gramStart"/>
      <w:r>
        <w:t>course.courseNumber</w:t>
      </w:r>
      <w:proofErr w:type="spellEnd"/>
      <w:proofErr w:type="gramEnd"/>
    </w:p>
    <w:p w14:paraId="0E6A4FFA" w14:textId="77777777" w:rsidR="004905E2" w:rsidRDefault="004905E2" w:rsidP="004905E2">
      <w:r>
        <w:t xml:space="preserve">        from lowest to highest</w:t>
      </w:r>
    </w:p>
    <w:p w14:paraId="2B9252B7" w14:textId="77777777" w:rsidR="004905E2" w:rsidRDefault="004905E2" w:rsidP="004905E2">
      <w:r>
        <w:t xml:space="preserve">    FOR EACH course IN </w:t>
      </w:r>
      <w:proofErr w:type="spellStart"/>
      <w:r>
        <w:t>sortedCourses</w:t>
      </w:r>
      <w:proofErr w:type="spellEnd"/>
    </w:p>
    <w:p w14:paraId="277C0ED3" w14:textId="77777777" w:rsidR="004905E2" w:rsidRDefault="004905E2" w:rsidP="004905E2">
      <w:r>
        <w:t xml:space="preserve">        PRINT </w:t>
      </w:r>
      <w:proofErr w:type="spellStart"/>
      <w:proofErr w:type="gramStart"/>
      <w:r>
        <w:t>course.courseNumber</w:t>
      </w:r>
      <w:proofErr w:type="spellEnd"/>
      <w:proofErr w:type="gramEnd"/>
      <w:r>
        <w:t xml:space="preserve"> + ", " + course.name</w:t>
      </w:r>
    </w:p>
    <w:p w14:paraId="5D516E0C" w14:textId="77777777" w:rsidR="004905E2" w:rsidRDefault="004905E2" w:rsidP="004905E2">
      <w:r>
        <w:t xml:space="preserve">    END FOR</w:t>
      </w:r>
    </w:p>
    <w:p w14:paraId="05355E5E" w14:textId="17F7A172" w:rsidR="004905E2" w:rsidRPr="004905E2" w:rsidRDefault="004905E2" w:rsidP="004905E2">
      <w:r>
        <w:t>END FUNCTION</w:t>
      </w:r>
    </w:p>
    <w:p w14:paraId="7C898663" w14:textId="6B443EFC" w:rsidR="004905E2" w:rsidRDefault="004905E2" w:rsidP="004905E2">
      <w:pPr>
        <w:pStyle w:val="Heading2"/>
        <w:rPr>
          <w:sz w:val="28"/>
          <w:szCs w:val="32"/>
        </w:rPr>
      </w:pPr>
      <w:r>
        <w:rPr>
          <w:sz w:val="28"/>
          <w:szCs w:val="32"/>
        </w:rPr>
        <w:t>Hash Table Data Type</w:t>
      </w:r>
    </w:p>
    <w:p w14:paraId="256CD97A" w14:textId="77777777" w:rsidR="004905E2" w:rsidRDefault="004905E2" w:rsidP="004905E2">
      <w:r>
        <w:t xml:space="preserve">FUNCTION </w:t>
      </w:r>
      <w:proofErr w:type="spellStart"/>
      <w:r>
        <w:t>PrintCoursesAlphanumeric</w:t>
      </w:r>
      <w:proofErr w:type="spellEnd"/>
      <w:r>
        <w:t>(</w:t>
      </w:r>
      <w:proofErr w:type="spellStart"/>
      <w:r>
        <w:t>courseTable</w:t>
      </w:r>
      <w:proofErr w:type="spellEnd"/>
      <w:r>
        <w:t>)</w:t>
      </w:r>
    </w:p>
    <w:p w14:paraId="5BDFEE51" w14:textId="77777777" w:rsidR="004905E2" w:rsidRDefault="004905E2" w:rsidP="004905E2">
      <w:r>
        <w:t xml:space="preserve">    CREATE an empty VECTOR called </w:t>
      </w:r>
      <w:proofErr w:type="spellStart"/>
      <w:r>
        <w:t>sortedCourses</w:t>
      </w:r>
      <w:proofErr w:type="spellEnd"/>
    </w:p>
    <w:p w14:paraId="324911F8" w14:textId="77777777" w:rsidR="004905E2" w:rsidRDefault="004905E2" w:rsidP="004905E2">
      <w:r>
        <w:t xml:space="preserve">    FOR EACH bucket IN </w:t>
      </w:r>
      <w:proofErr w:type="spellStart"/>
      <w:r>
        <w:t>courseTable</w:t>
      </w:r>
      <w:proofErr w:type="spellEnd"/>
    </w:p>
    <w:p w14:paraId="38431F7A" w14:textId="77777777" w:rsidR="004905E2" w:rsidRDefault="004905E2" w:rsidP="004905E2">
      <w:r>
        <w:t xml:space="preserve">        FOR EACH course IN bucket</w:t>
      </w:r>
    </w:p>
    <w:p w14:paraId="021B50A2" w14:textId="77777777" w:rsidR="004905E2" w:rsidRDefault="004905E2" w:rsidP="004905E2">
      <w:r>
        <w:t xml:space="preserve">            ADD course </w:t>
      </w:r>
      <w:proofErr w:type="gramStart"/>
      <w:r>
        <w:t xml:space="preserve">to </w:t>
      </w:r>
      <w:proofErr w:type="spellStart"/>
      <w:r>
        <w:t>sortedCourses</w:t>
      </w:r>
      <w:proofErr w:type="spellEnd"/>
      <w:proofErr w:type="gramEnd"/>
    </w:p>
    <w:p w14:paraId="6CF10B00" w14:textId="77777777" w:rsidR="004905E2" w:rsidRDefault="004905E2" w:rsidP="004905E2">
      <w:r>
        <w:t xml:space="preserve">        END FOR</w:t>
      </w:r>
    </w:p>
    <w:p w14:paraId="763FE906" w14:textId="77777777" w:rsidR="004905E2" w:rsidRDefault="004905E2" w:rsidP="004905E2">
      <w:r>
        <w:t xml:space="preserve">    END FOR</w:t>
      </w:r>
    </w:p>
    <w:p w14:paraId="5B515970" w14:textId="77777777" w:rsidR="004905E2" w:rsidRDefault="004905E2" w:rsidP="004905E2">
      <w:r>
        <w:t xml:space="preserve">    </w:t>
      </w:r>
      <w:proofErr w:type="gramStart"/>
      <w:r>
        <w:t xml:space="preserve">SORT </w:t>
      </w:r>
      <w:proofErr w:type="spellStart"/>
      <w:r>
        <w:t>sortedCourses</w:t>
      </w:r>
      <w:proofErr w:type="spellEnd"/>
      <w:proofErr w:type="gramEnd"/>
      <w:r>
        <w:t xml:space="preserve"> by </w:t>
      </w:r>
      <w:proofErr w:type="spellStart"/>
      <w:proofErr w:type="gramStart"/>
      <w:r>
        <w:t>course.courseNumber</w:t>
      </w:r>
      <w:proofErr w:type="spellEnd"/>
      <w:proofErr w:type="gramEnd"/>
    </w:p>
    <w:p w14:paraId="5AE0F7E6" w14:textId="77777777" w:rsidR="004905E2" w:rsidRDefault="004905E2" w:rsidP="004905E2">
      <w:r>
        <w:t xml:space="preserve">        from lowest to highest</w:t>
      </w:r>
    </w:p>
    <w:p w14:paraId="3F4EA253" w14:textId="77777777" w:rsidR="004905E2" w:rsidRDefault="004905E2" w:rsidP="004905E2">
      <w:r>
        <w:t xml:space="preserve">    FOR EACH course IN </w:t>
      </w:r>
      <w:proofErr w:type="spellStart"/>
      <w:r>
        <w:t>sortedCourses</w:t>
      </w:r>
      <w:proofErr w:type="spellEnd"/>
    </w:p>
    <w:p w14:paraId="46B61A40" w14:textId="77777777" w:rsidR="004905E2" w:rsidRDefault="004905E2" w:rsidP="004905E2">
      <w:r>
        <w:lastRenderedPageBreak/>
        <w:t xml:space="preserve">        PRINT </w:t>
      </w:r>
      <w:proofErr w:type="spellStart"/>
      <w:proofErr w:type="gramStart"/>
      <w:r>
        <w:t>course.courseNumber</w:t>
      </w:r>
      <w:proofErr w:type="spellEnd"/>
      <w:proofErr w:type="gramEnd"/>
      <w:r>
        <w:t xml:space="preserve"> + ", " + course.name</w:t>
      </w:r>
    </w:p>
    <w:p w14:paraId="5319E9C2" w14:textId="77777777" w:rsidR="004905E2" w:rsidRDefault="004905E2" w:rsidP="004905E2">
      <w:r>
        <w:t xml:space="preserve">    END FOR</w:t>
      </w:r>
    </w:p>
    <w:p w14:paraId="2F24BC02" w14:textId="24298F85" w:rsidR="004905E2" w:rsidRPr="004905E2" w:rsidRDefault="004905E2" w:rsidP="004905E2">
      <w:r>
        <w:t>END FUNCTION</w:t>
      </w:r>
    </w:p>
    <w:p w14:paraId="5F9F96AC" w14:textId="0D4352AC" w:rsidR="004905E2" w:rsidRDefault="004905E2" w:rsidP="004905E2">
      <w:pPr>
        <w:pStyle w:val="Heading2"/>
        <w:rPr>
          <w:sz w:val="28"/>
          <w:szCs w:val="32"/>
        </w:rPr>
      </w:pPr>
      <w:r>
        <w:rPr>
          <w:sz w:val="28"/>
          <w:szCs w:val="32"/>
        </w:rPr>
        <w:t>Binary Search Tree</w:t>
      </w:r>
    </w:p>
    <w:p w14:paraId="6980CB24" w14:textId="77777777" w:rsidR="004905E2" w:rsidRDefault="004905E2" w:rsidP="004905E2">
      <w:r>
        <w:t xml:space="preserve">FUNCTION </w:t>
      </w:r>
      <w:proofErr w:type="spellStart"/>
      <w:r>
        <w:t>PrintCoursesAlphanumeric</w:t>
      </w:r>
      <w:proofErr w:type="spellEnd"/>
      <w:r>
        <w:t>(</w:t>
      </w:r>
      <w:proofErr w:type="spellStart"/>
      <w:r>
        <w:t>courseTree</w:t>
      </w:r>
      <w:proofErr w:type="spellEnd"/>
      <w:r>
        <w:t>)</w:t>
      </w:r>
    </w:p>
    <w:p w14:paraId="0CFE251C" w14:textId="77777777" w:rsidR="004905E2" w:rsidRDefault="004905E2" w:rsidP="004905E2">
      <w:r>
        <w:t xml:space="preserve">    CALL </w:t>
      </w:r>
      <w:proofErr w:type="spellStart"/>
      <w:proofErr w:type="gramStart"/>
      <w:r>
        <w:t>InOrderTraversal</w:t>
      </w:r>
      <w:proofErr w:type="spellEnd"/>
      <w:r>
        <w:t>(</w:t>
      </w:r>
      <w:proofErr w:type="spellStart"/>
      <w:proofErr w:type="gramEnd"/>
      <w:r>
        <w:t>courseTree.root</w:t>
      </w:r>
      <w:proofErr w:type="spellEnd"/>
      <w:r>
        <w:t>)</w:t>
      </w:r>
    </w:p>
    <w:p w14:paraId="0CE24E69" w14:textId="77777777" w:rsidR="004905E2" w:rsidRDefault="004905E2" w:rsidP="004905E2">
      <w:r>
        <w:t>END FUNCTION</w:t>
      </w:r>
    </w:p>
    <w:p w14:paraId="0F1BA33D" w14:textId="77777777" w:rsidR="004905E2" w:rsidRDefault="004905E2" w:rsidP="004905E2">
      <w:r>
        <w:t xml:space="preserve">FUNCTION </w:t>
      </w:r>
      <w:proofErr w:type="spellStart"/>
      <w:r>
        <w:t>InOrderTraversal</w:t>
      </w:r>
      <w:proofErr w:type="spellEnd"/>
      <w:r>
        <w:t>(node)</w:t>
      </w:r>
    </w:p>
    <w:p w14:paraId="3252268A" w14:textId="77777777" w:rsidR="004905E2" w:rsidRDefault="004905E2" w:rsidP="004905E2">
      <w:r>
        <w:t xml:space="preserve">    IF node is not null</w:t>
      </w:r>
    </w:p>
    <w:p w14:paraId="149D4BA2" w14:textId="77777777" w:rsidR="004905E2" w:rsidRDefault="004905E2" w:rsidP="004905E2">
      <w:r>
        <w:t xml:space="preserve">        CALL </w:t>
      </w:r>
      <w:proofErr w:type="spellStart"/>
      <w:r>
        <w:t>InOrderTraversal</w:t>
      </w:r>
      <w:proofErr w:type="spellEnd"/>
      <w:r>
        <w:t>(</w:t>
      </w:r>
      <w:proofErr w:type="spellStart"/>
      <w:proofErr w:type="gramStart"/>
      <w:r>
        <w:t>node.left</w:t>
      </w:r>
      <w:proofErr w:type="spellEnd"/>
      <w:proofErr w:type="gramEnd"/>
      <w:r>
        <w:t>)</w:t>
      </w:r>
    </w:p>
    <w:p w14:paraId="716B54F9" w14:textId="77777777" w:rsidR="004905E2" w:rsidRDefault="004905E2" w:rsidP="004905E2"/>
    <w:p w14:paraId="3DA7CD77" w14:textId="77777777" w:rsidR="004905E2" w:rsidRDefault="004905E2" w:rsidP="004905E2">
      <w:r>
        <w:t xml:space="preserve">        PRINT </w:t>
      </w:r>
      <w:proofErr w:type="spellStart"/>
      <w:proofErr w:type="gramStart"/>
      <w:r>
        <w:t>node.course</w:t>
      </w:r>
      <w:proofErr w:type="gramEnd"/>
      <w:r>
        <w:t>.courseNumber</w:t>
      </w:r>
      <w:proofErr w:type="spellEnd"/>
      <w:r>
        <w:t xml:space="preserve"> + ", "</w:t>
      </w:r>
    </w:p>
    <w:p w14:paraId="6982358E" w14:textId="77777777" w:rsidR="004905E2" w:rsidRDefault="004905E2" w:rsidP="004905E2">
      <w:r>
        <w:t xml:space="preserve">            + node.course.name</w:t>
      </w:r>
    </w:p>
    <w:p w14:paraId="0D8BC154" w14:textId="77777777" w:rsidR="004905E2" w:rsidRDefault="004905E2" w:rsidP="004905E2">
      <w:r>
        <w:t xml:space="preserve">        CALL </w:t>
      </w:r>
      <w:proofErr w:type="spellStart"/>
      <w:r>
        <w:t>InOrderTraversal</w:t>
      </w:r>
      <w:proofErr w:type="spellEnd"/>
      <w:r>
        <w:t>(</w:t>
      </w:r>
      <w:proofErr w:type="spellStart"/>
      <w:proofErr w:type="gramStart"/>
      <w:r>
        <w:t>node.right</w:t>
      </w:r>
      <w:proofErr w:type="spellEnd"/>
      <w:proofErr w:type="gramEnd"/>
      <w:r>
        <w:t>)</w:t>
      </w:r>
    </w:p>
    <w:p w14:paraId="45847873" w14:textId="77777777" w:rsidR="004905E2" w:rsidRDefault="004905E2" w:rsidP="004905E2">
      <w:r>
        <w:t xml:space="preserve">    END IF</w:t>
      </w:r>
    </w:p>
    <w:p w14:paraId="14958519" w14:textId="060DB1D1" w:rsidR="004905E2" w:rsidRDefault="004905E2" w:rsidP="004905E2">
      <w:r>
        <w:t>END FUNCTION</w:t>
      </w:r>
    </w:p>
    <w:p w14:paraId="104447BA" w14:textId="77777777" w:rsidR="00514EFC" w:rsidRDefault="00514EFC" w:rsidP="004905E2"/>
    <w:p w14:paraId="550C9561" w14:textId="77777777" w:rsidR="003047B9" w:rsidRDefault="003047B9">
      <w:pPr>
        <w:rPr>
          <w:rFonts w:asciiTheme="majorHAnsi" w:eastAsiaTheme="majorEastAsia" w:hAnsiTheme="majorHAnsi" w:cstheme="majorBidi"/>
          <w:b/>
          <w:bCs/>
          <w:sz w:val="28"/>
          <w:szCs w:val="32"/>
        </w:rPr>
      </w:pPr>
      <w:r>
        <w:rPr>
          <w:sz w:val="28"/>
          <w:szCs w:val="32"/>
        </w:rPr>
        <w:br w:type="page"/>
      </w:r>
    </w:p>
    <w:p w14:paraId="2506AB25" w14:textId="426C6FDF" w:rsidR="00514EFC" w:rsidRDefault="00514EFC" w:rsidP="00514EFC">
      <w:pPr>
        <w:pStyle w:val="Heading1"/>
        <w:rPr>
          <w:sz w:val="28"/>
          <w:szCs w:val="32"/>
        </w:rPr>
      </w:pPr>
      <w:r>
        <w:rPr>
          <w:sz w:val="28"/>
          <w:szCs w:val="32"/>
        </w:rPr>
        <w:lastRenderedPageBreak/>
        <w:t>Runtime Analysis</w:t>
      </w:r>
    </w:p>
    <w:p w14:paraId="724A508B" w14:textId="4CAC0DD3" w:rsidR="00220F48" w:rsidRPr="00220F48" w:rsidRDefault="00220F48" w:rsidP="00220F48">
      <w:r w:rsidRPr="00220F48">
        <w:t xml:space="preserve">For this analysis, n represents the number of courses. In the strict, worst case, each course could contain </w:t>
      </w:r>
      <w:proofErr w:type="gramStart"/>
      <w:r w:rsidRPr="00220F48">
        <w:t>a number of</w:t>
      </w:r>
      <w:proofErr w:type="gramEnd"/>
      <w:r w:rsidRPr="00220F48">
        <w:t xml:space="preserve"> prerequisites proportional to n, and validating each prerequisite may require searching through all n courses. Therefore, the </w:t>
      </w:r>
      <w:proofErr w:type="spellStart"/>
      <w:r w:rsidRPr="00220F48">
        <w:t>ValidatePrerequisites</w:t>
      </w:r>
      <w:proofErr w:type="spellEnd"/>
      <w:r w:rsidRPr="00220F48">
        <w:t xml:space="preserve"> function has a worst-case runtime of O(n³).</w:t>
      </w:r>
    </w:p>
    <w:p w14:paraId="20E0D3B5" w14:textId="4AEBB707" w:rsidR="00514EFC" w:rsidRDefault="00514EFC" w:rsidP="00514EFC">
      <w:pPr>
        <w:pStyle w:val="Heading2"/>
        <w:rPr>
          <w:sz w:val="28"/>
          <w:szCs w:val="32"/>
        </w:rPr>
      </w:pPr>
      <w:r>
        <w:rPr>
          <w:sz w:val="28"/>
          <w:szCs w:val="32"/>
        </w:rPr>
        <w:t>Vector Data Type</w:t>
      </w:r>
    </w:p>
    <w:p w14:paraId="627F5281" w14:textId="2B43F524" w:rsidR="00514EFC" w:rsidRDefault="00514EFC" w:rsidP="00514EFC">
      <w:pPr>
        <w:pStyle w:val="Heading3"/>
      </w:pPr>
      <w:r>
        <w:t>Chart:</w:t>
      </w:r>
    </w:p>
    <w:tbl>
      <w:tblPr>
        <w:tblStyle w:val="APAReport"/>
        <w:tblW w:w="0" w:type="auto"/>
        <w:jc w:val="center"/>
        <w:tblLook w:val="04A0" w:firstRow="1" w:lastRow="0" w:firstColumn="1" w:lastColumn="0" w:noHBand="0" w:noVBand="1"/>
      </w:tblPr>
      <w:tblGrid>
        <w:gridCol w:w="8782"/>
      </w:tblGrid>
      <w:tr w:rsidR="00514EFC" w14:paraId="72BF213A" w14:textId="77777777" w:rsidTr="009A0D3F">
        <w:trPr>
          <w:cnfStyle w:val="100000000000" w:firstRow="1" w:lastRow="0" w:firstColumn="0" w:lastColumn="0" w:oddVBand="0" w:evenVBand="0" w:oddHBand="0" w:evenHBand="0" w:firstRowFirstColumn="0" w:firstRowLastColumn="0" w:lastRowFirstColumn="0" w:lastRowLastColumn="0"/>
          <w:trHeight w:val="30"/>
          <w:jc w:val="center"/>
        </w:trPr>
        <w:tc>
          <w:tcPr>
            <w:tcW w:w="8386" w:type="dxa"/>
          </w:tcPr>
          <w:tbl>
            <w:tblPr>
              <w:tblStyle w:val="PlainTable3"/>
              <w:tblW w:w="8566" w:type="dxa"/>
              <w:tblLook w:val="04A0" w:firstRow="1" w:lastRow="0" w:firstColumn="1" w:lastColumn="0" w:noHBand="0" w:noVBand="1"/>
            </w:tblPr>
            <w:tblGrid>
              <w:gridCol w:w="3615"/>
              <w:gridCol w:w="1879"/>
              <w:gridCol w:w="1580"/>
              <w:gridCol w:w="1492"/>
            </w:tblGrid>
            <w:tr w:rsidR="00514EFC" w:rsidRPr="00514EFC" w14:paraId="2A7ED726" w14:textId="77777777" w:rsidTr="002D72F9">
              <w:trPr>
                <w:cnfStyle w:val="100000000000" w:firstRow="1" w:lastRow="0" w:firstColumn="0" w:lastColumn="0" w:oddVBand="0" w:evenVBand="0" w:oddHBand="0" w:evenHBand="0" w:firstRowFirstColumn="0" w:firstRowLastColumn="0" w:lastRowFirstColumn="0" w:lastRowLastColumn="0"/>
                <w:trHeight w:val="324"/>
              </w:trPr>
              <w:tc>
                <w:tcPr>
                  <w:cnfStyle w:val="001000000100" w:firstRow="0" w:lastRow="0" w:firstColumn="1" w:lastColumn="0" w:oddVBand="0" w:evenVBand="0" w:oddHBand="0" w:evenHBand="0" w:firstRowFirstColumn="1" w:firstRowLastColumn="0" w:lastRowFirstColumn="0" w:lastRowLastColumn="0"/>
                  <w:tcW w:w="2110" w:type="pct"/>
                  <w:hideMark/>
                </w:tcPr>
                <w:p w14:paraId="2D72CDE3" w14:textId="77777777" w:rsidR="00514EFC" w:rsidRPr="00514EFC" w:rsidRDefault="00514EFC" w:rsidP="00514EFC">
                  <w:pPr>
                    <w:ind w:firstLine="0"/>
                    <w:jc w:val="center"/>
                    <w:rPr>
                      <w:rFonts w:ascii="Aptos Narrow" w:eastAsia="Times New Roman" w:hAnsi="Aptos Narrow" w:cs="Times New Roman"/>
                      <w:color w:val="000000"/>
                      <w:szCs w:val="22"/>
                      <w:lang w:eastAsia="en-US"/>
                    </w:rPr>
                  </w:pPr>
                  <w:r w:rsidRPr="00514EFC">
                    <w:rPr>
                      <w:rFonts w:ascii="Aptos Narrow" w:eastAsia="Times New Roman" w:hAnsi="Aptos Narrow" w:cs="Times New Roman"/>
                      <w:color w:val="000000"/>
                      <w:szCs w:val="22"/>
                      <w:lang w:eastAsia="en-US"/>
                    </w:rPr>
                    <w:t>Operation</w:t>
                  </w:r>
                </w:p>
              </w:tc>
              <w:tc>
                <w:tcPr>
                  <w:tcW w:w="1097" w:type="pct"/>
                  <w:hideMark/>
                </w:tcPr>
                <w:p w14:paraId="28514240" w14:textId="77777777" w:rsidR="00514EFC" w:rsidRPr="00514EFC" w:rsidRDefault="00514EFC" w:rsidP="00514EFC">
                  <w:pPr>
                    <w:ind w:firstLine="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sidRPr="00514EFC">
                    <w:rPr>
                      <w:rFonts w:ascii="Aptos Narrow" w:eastAsia="Times New Roman" w:hAnsi="Aptos Narrow" w:cs="Times New Roman"/>
                      <w:color w:val="000000"/>
                      <w:szCs w:val="22"/>
                      <w:lang w:eastAsia="en-US"/>
                    </w:rPr>
                    <w:t>Cost</w:t>
                  </w:r>
                </w:p>
              </w:tc>
              <w:tc>
                <w:tcPr>
                  <w:tcW w:w="922" w:type="pct"/>
                  <w:hideMark/>
                </w:tcPr>
                <w:p w14:paraId="50676159" w14:textId="77777777" w:rsidR="00514EFC" w:rsidRPr="00514EFC" w:rsidRDefault="00514EFC" w:rsidP="00514EFC">
                  <w:pPr>
                    <w:ind w:firstLine="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sidRPr="00514EFC">
                    <w:rPr>
                      <w:rFonts w:ascii="Aptos Narrow" w:eastAsia="Times New Roman" w:hAnsi="Aptos Narrow" w:cs="Times New Roman"/>
                      <w:color w:val="000000"/>
                      <w:szCs w:val="22"/>
                      <w:lang w:eastAsia="en-US"/>
                    </w:rPr>
                    <w:t>Executions</w:t>
                  </w:r>
                </w:p>
              </w:tc>
              <w:tc>
                <w:tcPr>
                  <w:tcW w:w="871" w:type="pct"/>
                  <w:hideMark/>
                </w:tcPr>
                <w:p w14:paraId="290E73D7" w14:textId="77777777" w:rsidR="00514EFC" w:rsidRPr="00514EFC" w:rsidRDefault="00514EFC" w:rsidP="00514EFC">
                  <w:pPr>
                    <w:ind w:firstLine="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sidRPr="00514EFC">
                    <w:rPr>
                      <w:rFonts w:ascii="Aptos Narrow" w:eastAsia="Times New Roman" w:hAnsi="Aptos Narrow" w:cs="Times New Roman"/>
                      <w:color w:val="000000"/>
                      <w:szCs w:val="22"/>
                      <w:lang w:eastAsia="en-US"/>
                    </w:rPr>
                    <w:t>Total Cost</w:t>
                  </w:r>
                </w:p>
              </w:tc>
            </w:tr>
            <w:tr w:rsidR="00514EFC" w:rsidRPr="00514EFC" w14:paraId="79023F49" w14:textId="77777777" w:rsidTr="002D72F9">
              <w:trPr>
                <w:cnfStyle w:val="000000100000" w:firstRow="0" w:lastRow="0" w:firstColumn="0" w:lastColumn="0" w:oddVBand="0" w:evenVBand="0" w:oddHBand="1"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2110" w:type="pct"/>
                  <w:hideMark/>
                </w:tcPr>
                <w:p w14:paraId="5F1090B0" w14:textId="77777777" w:rsidR="00514EFC" w:rsidRPr="00514EFC" w:rsidRDefault="00514EFC" w:rsidP="00514EFC">
                  <w:pPr>
                    <w:ind w:firstLine="0"/>
                    <w:rPr>
                      <w:rFonts w:ascii="Aptos Narrow" w:eastAsia="Times New Roman" w:hAnsi="Aptos Narrow" w:cs="Times New Roman"/>
                      <w:color w:val="000000"/>
                      <w:szCs w:val="22"/>
                      <w:lang w:eastAsia="en-US"/>
                    </w:rPr>
                  </w:pPr>
                  <w:r w:rsidRPr="00514EFC">
                    <w:rPr>
                      <w:rFonts w:ascii="Aptos Narrow" w:eastAsia="Times New Roman" w:hAnsi="Aptos Narrow" w:cs="Times New Roman"/>
                      <w:color w:val="000000"/>
                      <w:szCs w:val="22"/>
                      <w:lang w:eastAsia="en-US"/>
                    </w:rPr>
                    <w:t>Create empty vector</w:t>
                  </w:r>
                </w:p>
              </w:tc>
              <w:tc>
                <w:tcPr>
                  <w:tcW w:w="1097" w:type="pct"/>
                  <w:hideMark/>
                </w:tcPr>
                <w:p w14:paraId="198B9F82" w14:textId="77777777" w:rsidR="00514EFC" w:rsidRPr="00514EFC" w:rsidRDefault="00514EFC" w:rsidP="00514EFC">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Cs w:val="22"/>
                      <w:lang w:eastAsia="en-US"/>
                    </w:rPr>
                  </w:pPr>
                  <w:r w:rsidRPr="00514EFC">
                    <w:rPr>
                      <w:rFonts w:ascii="Aptos Narrow" w:eastAsia="Times New Roman" w:hAnsi="Aptos Narrow" w:cs="Times New Roman"/>
                      <w:color w:val="000000"/>
                      <w:szCs w:val="22"/>
                      <w:lang w:eastAsia="en-US"/>
                    </w:rPr>
                    <w:t>1</w:t>
                  </w:r>
                </w:p>
              </w:tc>
              <w:tc>
                <w:tcPr>
                  <w:tcW w:w="922" w:type="pct"/>
                  <w:hideMark/>
                </w:tcPr>
                <w:p w14:paraId="1C730376" w14:textId="77777777" w:rsidR="00514EFC" w:rsidRPr="00514EFC" w:rsidRDefault="00514EFC" w:rsidP="00514EFC">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Cs w:val="22"/>
                      <w:lang w:eastAsia="en-US"/>
                    </w:rPr>
                  </w:pPr>
                  <w:r w:rsidRPr="00514EFC">
                    <w:rPr>
                      <w:rFonts w:ascii="Aptos Narrow" w:eastAsia="Times New Roman" w:hAnsi="Aptos Narrow" w:cs="Times New Roman"/>
                      <w:color w:val="000000"/>
                      <w:szCs w:val="22"/>
                      <w:lang w:eastAsia="en-US"/>
                    </w:rPr>
                    <w:t>1</w:t>
                  </w:r>
                </w:p>
              </w:tc>
              <w:tc>
                <w:tcPr>
                  <w:tcW w:w="871" w:type="pct"/>
                  <w:hideMark/>
                </w:tcPr>
                <w:p w14:paraId="0358996B" w14:textId="77777777" w:rsidR="00514EFC" w:rsidRPr="00514EFC" w:rsidRDefault="00514EFC" w:rsidP="00514EFC">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Cs w:val="22"/>
                      <w:lang w:eastAsia="en-US"/>
                    </w:rPr>
                  </w:pPr>
                  <w:r w:rsidRPr="00514EFC">
                    <w:rPr>
                      <w:rFonts w:ascii="Aptos Narrow" w:eastAsia="Times New Roman" w:hAnsi="Aptos Narrow" w:cs="Times New Roman"/>
                      <w:color w:val="000000"/>
                      <w:szCs w:val="22"/>
                      <w:lang w:eastAsia="en-US"/>
                    </w:rPr>
                    <w:t>1</w:t>
                  </w:r>
                </w:p>
              </w:tc>
            </w:tr>
            <w:tr w:rsidR="00514EFC" w:rsidRPr="00514EFC" w14:paraId="56C3F426" w14:textId="77777777" w:rsidTr="002D72F9">
              <w:trPr>
                <w:trHeight w:val="162"/>
              </w:trPr>
              <w:tc>
                <w:tcPr>
                  <w:cnfStyle w:val="001000000000" w:firstRow="0" w:lastRow="0" w:firstColumn="1" w:lastColumn="0" w:oddVBand="0" w:evenVBand="0" w:oddHBand="0" w:evenHBand="0" w:firstRowFirstColumn="0" w:firstRowLastColumn="0" w:lastRowFirstColumn="0" w:lastRowLastColumn="0"/>
                  <w:tcW w:w="2110" w:type="pct"/>
                  <w:hideMark/>
                </w:tcPr>
                <w:p w14:paraId="6642D42B" w14:textId="77777777" w:rsidR="00514EFC" w:rsidRPr="00514EFC" w:rsidRDefault="00514EFC" w:rsidP="00514EFC">
                  <w:pPr>
                    <w:ind w:firstLine="0"/>
                    <w:rPr>
                      <w:rFonts w:ascii="Aptos Narrow" w:eastAsia="Times New Roman" w:hAnsi="Aptos Narrow" w:cs="Times New Roman"/>
                      <w:color w:val="000000"/>
                      <w:szCs w:val="22"/>
                      <w:lang w:eastAsia="en-US"/>
                    </w:rPr>
                  </w:pPr>
                  <w:r w:rsidRPr="00514EFC">
                    <w:rPr>
                      <w:rFonts w:ascii="Aptos Narrow" w:eastAsia="Times New Roman" w:hAnsi="Aptos Narrow" w:cs="Times New Roman"/>
                      <w:color w:val="000000"/>
                      <w:szCs w:val="22"/>
                      <w:lang w:eastAsia="en-US"/>
                    </w:rPr>
                    <w:t>Open file</w:t>
                  </w:r>
                </w:p>
              </w:tc>
              <w:tc>
                <w:tcPr>
                  <w:tcW w:w="1097" w:type="pct"/>
                  <w:hideMark/>
                </w:tcPr>
                <w:p w14:paraId="2CD2712E" w14:textId="77777777" w:rsidR="00514EFC" w:rsidRPr="00514EFC" w:rsidRDefault="00514EFC" w:rsidP="00514EFC">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sidRPr="00514EFC">
                    <w:rPr>
                      <w:rFonts w:ascii="Aptos Narrow" w:eastAsia="Times New Roman" w:hAnsi="Aptos Narrow" w:cs="Times New Roman"/>
                      <w:color w:val="000000"/>
                      <w:szCs w:val="22"/>
                      <w:lang w:eastAsia="en-US"/>
                    </w:rPr>
                    <w:t>1</w:t>
                  </w:r>
                </w:p>
              </w:tc>
              <w:tc>
                <w:tcPr>
                  <w:tcW w:w="922" w:type="pct"/>
                  <w:hideMark/>
                </w:tcPr>
                <w:p w14:paraId="204CB958" w14:textId="77777777" w:rsidR="00514EFC" w:rsidRPr="00514EFC" w:rsidRDefault="00514EFC" w:rsidP="00514EFC">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sidRPr="00514EFC">
                    <w:rPr>
                      <w:rFonts w:ascii="Aptos Narrow" w:eastAsia="Times New Roman" w:hAnsi="Aptos Narrow" w:cs="Times New Roman"/>
                      <w:color w:val="000000"/>
                      <w:szCs w:val="22"/>
                      <w:lang w:eastAsia="en-US"/>
                    </w:rPr>
                    <w:t>1</w:t>
                  </w:r>
                </w:p>
              </w:tc>
              <w:tc>
                <w:tcPr>
                  <w:tcW w:w="871" w:type="pct"/>
                  <w:hideMark/>
                </w:tcPr>
                <w:p w14:paraId="3A6F3152" w14:textId="77777777" w:rsidR="00514EFC" w:rsidRPr="00514EFC" w:rsidRDefault="00514EFC" w:rsidP="00514EFC">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sidRPr="00514EFC">
                    <w:rPr>
                      <w:rFonts w:ascii="Aptos Narrow" w:eastAsia="Times New Roman" w:hAnsi="Aptos Narrow" w:cs="Times New Roman"/>
                      <w:color w:val="000000"/>
                      <w:szCs w:val="22"/>
                      <w:lang w:eastAsia="en-US"/>
                    </w:rPr>
                    <w:t>1</w:t>
                  </w:r>
                </w:p>
              </w:tc>
            </w:tr>
            <w:tr w:rsidR="00514EFC" w:rsidRPr="00514EFC" w14:paraId="4EAC3EA8" w14:textId="77777777" w:rsidTr="002D72F9">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2110" w:type="pct"/>
                  <w:hideMark/>
                </w:tcPr>
                <w:p w14:paraId="367A3C15" w14:textId="77777777" w:rsidR="00514EFC" w:rsidRPr="00514EFC" w:rsidRDefault="00514EFC" w:rsidP="00514EFC">
                  <w:pPr>
                    <w:ind w:firstLine="0"/>
                    <w:rPr>
                      <w:rFonts w:ascii="Aptos Narrow" w:eastAsia="Times New Roman" w:hAnsi="Aptos Narrow" w:cs="Times New Roman"/>
                      <w:color w:val="000000"/>
                      <w:szCs w:val="22"/>
                      <w:lang w:eastAsia="en-US"/>
                    </w:rPr>
                  </w:pPr>
                  <w:r w:rsidRPr="00514EFC">
                    <w:rPr>
                      <w:rFonts w:ascii="Aptos Narrow" w:eastAsia="Times New Roman" w:hAnsi="Aptos Narrow" w:cs="Times New Roman"/>
                      <w:color w:val="000000"/>
                      <w:szCs w:val="22"/>
                      <w:lang w:eastAsia="en-US"/>
                    </w:rPr>
                    <w:t>Check whether file opened</w:t>
                  </w:r>
                </w:p>
              </w:tc>
              <w:tc>
                <w:tcPr>
                  <w:tcW w:w="1097" w:type="pct"/>
                  <w:hideMark/>
                </w:tcPr>
                <w:p w14:paraId="0A5FC926" w14:textId="77777777" w:rsidR="00514EFC" w:rsidRPr="00514EFC" w:rsidRDefault="00514EFC" w:rsidP="00514EFC">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Cs w:val="22"/>
                      <w:lang w:eastAsia="en-US"/>
                    </w:rPr>
                  </w:pPr>
                  <w:r w:rsidRPr="00514EFC">
                    <w:rPr>
                      <w:rFonts w:ascii="Aptos Narrow" w:eastAsia="Times New Roman" w:hAnsi="Aptos Narrow" w:cs="Times New Roman"/>
                      <w:color w:val="000000"/>
                      <w:szCs w:val="22"/>
                      <w:lang w:eastAsia="en-US"/>
                    </w:rPr>
                    <w:t>1</w:t>
                  </w:r>
                </w:p>
              </w:tc>
              <w:tc>
                <w:tcPr>
                  <w:tcW w:w="922" w:type="pct"/>
                  <w:hideMark/>
                </w:tcPr>
                <w:p w14:paraId="17B47047" w14:textId="77777777" w:rsidR="00514EFC" w:rsidRPr="00514EFC" w:rsidRDefault="00514EFC" w:rsidP="00514EFC">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Cs w:val="22"/>
                      <w:lang w:eastAsia="en-US"/>
                    </w:rPr>
                  </w:pPr>
                  <w:r w:rsidRPr="00514EFC">
                    <w:rPr>
                      <w:rFonts w:ascii="Aptos Narrow" w:eastAsia="Times New Roman" w:hAnsi="Aptos Narrow" w:cs="Times New Roman"/>
                      <w:color w:val="000000"/>
                      <w:szCs w:val="22"/>
                      <w:lang w:eastAsia="en-US"/>
                    </w:rPr>
                    <w:t>1</w:t>
                  </w:r>
                </w:p>
              </w:tc>
              <w:tc>
                <w:tcPr>
                  <w:tcW w:w="871" w:type="pct"/>
                  <w:hideMark/>
                </w:tcPr>
                <w:p w14:paraId="0044137C" w14:textId="77777777" w:rsidR="00514EFC" w:rsidRPr="00514EFC" w:rsidRDefault="00514EFC" w:rsidP="00514EFC">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Cs w:val="22"/>
                      <w:lang w:eastAsia="en-US"/>
                    </w:rPr>
                  </w:pPr>
                  <w:r w:rsidRPr="00514EFC">
                    <w:rPr>
                      <w:rFonts w:ascii="Aptos Narrow" w:eastAsia="Times New Roman" w:hAnsi="Aptos Narrow" w:cs="Times New Roman"/>
                      <w:color w:val="000000"/>
                      <w:szCs w:val="22"/>
                      <w:lang w:eastAsia="en-US"/>
                    </w:rPr>
                    <w:t>1</w:t>
                  </w:r>
                </w:p>
              </w:tc>
            </w:tr>
            <w:tr w:rsidR="00514EFC" w:rsidRPr="00514EFC" w14:paraId="12AB4E2B" w14:textId="77777777" w:rsidTr="002D72F9">
              <w:trPr>
                <w:trHeight w:val="324"/>
              </w:trPr>
              <w:tc>
                <w:tcPr>
                  <w:cnfStyle w:val="001000000000" w:firstRow="0" w:lastRow="0" w:firstColumn="1" w:lastColumn="0" w:oddVBand="0" w:evenVBand="0" w:oddHBand="0" w:evenHBand="0" w:firstRowFirstColumn="0" w:firstRowLastColumn="0" w:lastRowFirstColumn="0" w:lastRowLastColumn="0"/>
                  <w:tcW w:w="2110" w:type="pct"/>
                  <w:hideMark/>
                </w:tcPr>
                <w:p w14:paraId="40EC9F3B" w14:textId="77777777" w:rsidR="00514EFC" w:rsidRPr="00514EFC" w:rsidRDefault="00514EFC" w:rsidP="00514EFC">
                  <w:pPr>
                    <w:ind w:firstLine="0"/>
                    <w:rPr>
                      <w:rFonts w:ascii="Aptos Narrow" w:eastAsia="Times New Roman" w:hAnsi="Aptos Narrow" w:cs="Times New Roman"/>
                      <w:color w:val="000000"/>
                      <w:szCs w:val="22"/>
                      <w:lang w:eastAsia="en-US"/>
                    </w:rPr>
                  </w:pPr>
                  <w:r w:rsidRPr="00514EFC">
                    <w:rPr>
                      <w:rFonts w:ascii="Aptos Narrow" w:eastAsia="Times New Roman" w:hAnsi="Aptos Narrow" w:cs="Times New Roman"/>
                      <w:color w:val="000000"/>
                      <w:szCs w:val="22"/>
                      <w:lang w:eastAsia="en-US"/>
                    </w:rPr>
                    <w:t>Read next line</w:t>
                  </w:r>
                </w:p>
              </w:tc>
              <w:tc>
                <w:tcPr>
                  <w:tcW w:w="1097" w:type="pct"/>
                  <w:hideMark/>
                </w:tcPr>
                <w:p w14:paraId="50A56762" w14:textId="77777777" w:rsidR="00514EFC" w:rsidRPr="00514EFC" w:rsidRDefault="00514EFC" w:rsidP="00514EFC">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sidRPr="00514EFC">
                    <w:rPr>
                      <w:rFonts w:ascii="Aptos Narrow" w:eastAsia="Times New Roman" w:hAnsi="Aptos Narrow" w:cs="Times New Roman"/>
                      <w:color w:val="000000"/>
                      <w:szCs w:val="22"/>
                      <w:lang w:eastAsia="en-US"/>
                    </w:rPr>
                    <w:t>1</w:t>
                  </w:r>
                </w:p>
              </w:tc>
              <w:tc>
                <w:tcPr>
                  <w:tcW w:w="922" w:type="pct"/>
                  <w:hideMark/>
                </w:tcPr>
                <w:p w14:paraId="747C0958" w14:textId="77777777" w:rsidR="00514EFC" w:rsidRPr="00514EFC" w:rsidRDefault="00514EFC" w:rsidP="00514EFC">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sidRPr="00514EFC">
                    <w:rPr>
                      <w:rFonts w:ascii="Aptos Narrow" w:eastAsia="Times New Roman" w:hAnsi="Aptos Narrow" w:cs="Times New Roman"/>
                      <w:color w:val="000000"/>
                      <w:szCs w:val="22"/>
                      <w:lang w:eastAsia="en-US"/>
                    </w:rPr>
                    <w:t>n</w:t>
                  </w:r>
                </w:p>
              </w:tc>
              <w:tc>
                <w:tcPr>
                  <w:tcW w:w="871" w:type="pct"/>
                  <w:hideMark/>
                </w:tcPr>
                <w:p w14:paraId="557F60A4" w14:textId="77777777" w:rsidR="00514EFC" w:rsidRPr="00514EFC" w:rsidRDefault="00514EFC" w:rsidP="00514EFC">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sidRPr="00514EFC">
                    <w:rPr>
                      <w:rFonts w:ascii="Aptos Narrow" w:eastAsia="Times New Roman" w:hAnsi="Aptos Narrow" w:cs="Times New Roman"/>
                      <w:color w:val="000000"/>
                      <w:szCs w:val="22"/>
                      <w:lang w:eastAsia="en-US"/>
                    </w:rPr>
                    <w:t>n</w:t>
                  </w:r>
                </w:p>
              </w:tc>
            </w:tr>
            <w:tr w:rsidR="00514EFC" w:rsidRPr="00514EFC" w14:paraId="1085D235" w14:textId="77777777" w:rsidTr="002D72F9">
              <w:trPr>
                <w:cnfStyle w:val="000000100000" w:firstRow="0" w:lastRow="0" w:firstColumn="0" w:lastColumn="0" w:oddVBand="0" w:evenVBand="0" w:oddHBand="1"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2110" w:type="pct"/>
                  <w:hideMark/>
                </w:tcPr>
                <w:p w14:paraId="50E29240" w14:textId="77777777" w:rsidR="00514EFC" w:rsidRPr="00514EFC" w:rsidRDefault="00514EFC" w:rsidP="00514EFC">
                  <w:pPr>
                    <w:ind w:firstLine="0"/>
                    <w:rPr>
                      <w:rFonts w:ascii="Aptos Narrow" w:eastAsia="Times New Roman" w:hAnsi="Aptos Narrow" w:cs="Times New Roman"/>
                      <w:color w:val="000000"/>
                      <w:szCs w:val="22"/>
                      <w:lang w:eastAsia="en-US"/>
                    </w:rPr>
                  </w:pPr>
                  <w:r w:rsidRPr="00514EFC">
                    <w:rPr>
                      <w:rFonts w:ascii="Aptos Narrow" w:eastAsia="Times New Roman" w:hAnsi="Aptos Narrow" w:cs="Times New Roman"/>
                      <w:color w:val="000000"/>
                      <w:szCs w:val="22"/>
                      <w:lang w:eastAsia="en-US"/>
                    </w:rPr>
                    <w:t>Split line into tokens</w:t>
                  </w:r>
                </w:p>
              </w:tc>
              <w:tc>
                <w:tcPr>
                  <w:tcW w:w="1097" w:type="pct"/>
                  <w:hideMark/>
                </w:tcPr>
                <w:p w14:paraId="1F1177CB" w14:textId="77777777" w:rsidR="00514EFC" w:rsidRPr="00514EFC" w:rsidRDefault="00514EFC" w:rsidP="00514EFC">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Cs w:val="22"/>
                      <w:lang w:eastAsia="en-US"/>
                    </w:rPr>
                  </w:pPr>
                  <w:r w:rsidRPr="00514EFC">
                    <w:rPr>
                      <w:rFonts w:ascii="Aptos Narrow" w:eastAsia="Times New Roman" w:hAnsi="Aptos Narrow" w:cs="Times New Roman"/>
                      <w:color w:val="000000"/>
                      <w:szCs w:val="22"/>
                      <w:lang w:eastAsia="en-US"/>
                    </w:rPr>
                    <w:t>1</w:t>
                  </w:r>
                </w:p>
              </w:tc>
              <w:tc>
                <w:tcPr>
                  <w:tcW w:w="922" w:type="pct"/>
                  <w:hideMark/>
                </w:tcPr>
                <w:p w14:paraId="7C2D78B7" w14:textId="77777777" w:rsidR="00514EFC" w:rsidRPr="00514EFC" w:rsidRDefault="00514EFC" w:rsidP="00514EFC">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Cs w:val="22"/>
                      <w:lang w:eastAsia="en-US"/>
                    </w:rPr>
                  </w:pPr>
                  <w:r w:rsidRPr="00514EFC">
                    <w:rPr>
                      <w:rFonts w:ascii="Aptos Narrow" w:eastAsia="Times New Roman" w:hAnsi="Aptos Narrow" w:cs="Times New Roman"/>
                      <w:color w:val="000000"/>
                      <w:szCs w:val="22"/>
                      <w:lang w:eastAsia="en-US"/>
                    </w:rPr>
                    <w:t>n</w:t>
                  </w:r>
                </w:p>
              </w:tc>
              <w:tc>
                <w:tcPr>
                  <w:tcW w:w="871" w:type="pct"/>
                  <w:hideMark/>
                </w:tcPr>
                <w:p w14:paraId="777CF9BD" w14:textId="77777777" w:rsidR="00514EFC" w:rsidRPr="00514EFC" w:rsidRDefault="00514EFC" w:rsidP="00514EFC">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Cs w:val="22"/>
                      <w:lang w:eastAsia="en-US"/>
                    </w:rPr>
                  </w:pPr>
                  <w:r w:rsidRPr="00514EFC">
                    <w:rPr>
                      <w:rFonts w:ascii="Aptos Narrow" w:eastAsia="Times New Roman" w:hAnsi="Aptos Narrow" w:cs="Times New Roman"/>
                      <w:color w:val="000000"/>
                      <w:szCs w:val="22"/>
                      <w:lang w:eastAsia="en-US"/>
                    </w:rPr>
                    <w:t>n</w:t>
                  </w:r>
                </w:p>
              </w:tc>
            </w:tr>
            <w:tr w:rsidR="00514EFC" w:rsidRPr="00514EFC" w14:paraId="6AF61101" w14:textId="77777777" w:rsidTr="002D72F9">
              <w:trPr>
                <w:trHeight w:val="487"/>
              </w:trPr>
              <w:tc>
                <w:tcPr>
                  <w:cnfStyle w:val="001000000000" w:firstRow="0" w:lastRow="0" w:firstColumn="1" w:lastColumn="0" w:oddVBand="0" w:evenVBand="0" w:oddHBand="0" w:evenHBand="0" w:firstRowFirstColumn="0" w:firstRowLastColumn="0" w:lastRowFirstColumn="0" w:lastRowLastColumn="0"/>
                  <w:tcW w:w="2110" w:type="pct"/>
                  <w:hideMark/>
                </w:tcPr>
                <w:p w14:paraId="78DDE92F" w14:textId="77777777" w:rsidR="00514EFC" w:rsidRPr="00514EFC" w:rsidRDefault="00514EFC" w:rsidP="00514EFC">
                  <w:pPr>
                    <w:ind w:firstLine="0"/>
                    <w:rPr>
                      <w:rFonts w:ascii="Aptos Narrow" w:eastAsia="Times New Roman" w:hAnsi="Aptos Narrow" w:cs="Times New Roman"/>
                      <w:color w:val="000000"/>
                      <w:szCs w:val="22"/>
                      <w:lang w:eastAsia="en-US"/>
                    </w:rPr>
                  </w:pPr>
                  <w:r w:rsidRPr="00514EFC">
                    <w:rPr>
                      <w:rFonts w:ascii="Aptos Narrow" w:eastAsia="Times New Roman" w:hAnsi="Aptos Narrow" w:cs="Times New Roman"/>
                      <w:color w:val="000000"/>
                      <w:szCs w:val="22"/>
                      <w:lang w:eastAsia="en-US"/>
                    </w:rPr>
                    <w:t>Check token count</w:t>
                  </w:r>
                </w:p>
              </w:tc>
              <w:tc>
                <w:tcPr>
                  <w:tcW w:w="1097" w:type="pct"/>
                  <w:hideMark/>
                </w:tcPr>
                <w:p w14:paraId="7447972C" w14:textId="77777777" w:rsidR="00514EFC" w:rsidRPr="00514EFC" w:rsidRDefault="00514EFC" w:rsidP="00514EFC">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sidRPr="00514EFC">
                    <w:rPr>
                      <w:rFonts w:ascii="Aptos Narrow" w:eastAsia="Times New Roman" w:hAnsi="Aptos Narrow" w:cs="Times New Roman"/>
                      <w:color w:val="000000"/>
                      <w:szCs w:val="22"/>
                      <w:lang w:eastAsia="en-US"/>
                    </w:rPr>
                    <w:t>1</w:t>
                  </w:r>
                </w:p>
              </w:tc>
              <w:tc>
                <w:tcPr>
                  <w:tcW w:w="922" w:type="pct"/>
                  <w:hideMark/>
                </w:tcPr>
                <w:p w14:paraId="797F70C9" w14:textId="77777777" w:rsidR="00514EFC" w:rsidRPr="00514EFC" w:rsidRDefault="00514EFC" w:rsidP="00514EFC">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sidRPr="00514EFC">
                    <w:rPr>
                      <w:rFonts w:ascii="Aptos Narrow" w:eastAsia="Times New Roman" w:hAnsi="Aptos Narrow" w:cs="Times New Roman"/>
                      <w:color w:val="000000"/>
                      <w:szCs w:val="22"/>
                      <w:lang w:eastAsia="en-US"/>
                    </w:rPr>
                    <w:t>n</w:t>
                  </w:r>
                </w:p>
              </w:tc>
              <w:tc>
                <w:tcPr>
                  <w:tcW w:w="871" w:type="pct"/>
                  <w:hideMark/>
                </w:tcPr>
                <w:p w14:paraId="2916CE53" w14:textId="77777777" w:rsidR="00514EFC" w:rsidRPr="00514EFC" w:rsidRDefault="00514EFC" w:rsidP="00514EFC">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sidRPr="00514EFC">
                    <w:rPr>
                      <w:rFonts w:ascii="Aptos Narrow" w:eastAsia="Times New Roman" w:hAnsi="Aptos Narrow" w:cs="Times New Roman"/>
                      <w:color w:val="000000"/>
                      <w:szCs w:val="22"/>
                      <w:lang w:eastAsia="en-US"/>
                    </w:rPr>
                    <w:t>n</w:t>
                  </w:r>
                </w:p>
              </w:tc>
            </w:tr>
            <w:tr w:rsidR="00514EFC" w:rsidRPr="00514EFC" w14:paraId="4454E029" w14:textId="77777777" w:rsidTr="002D72F9">
              <w:trPr>
                <w:cnfStyle w:val="000000100000" w:firstRow="0" w:lastRow="0" w:firstColumn="0" w:lastColumn="0" w:oddVBand="0" w:evenVBand="0" w:oddHBand="1"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2110" w:type="pct"/>
                  <w:hideMark/>
                </w:tcPr>
                <w:p w14:paraId="7CF73ECF" w14:textId="77777777" w:rsidR="00514EFC" w:rsidRPr="00514EFC" w:rsidRDefault="00514EFC" w:rsidP="00514EFC">
                  <w:pPr>
                    <w:ind w:firstLine="0"/>
                    <w:rPr>
                      <w:rFonts w:ascii="Aptos Narrow" w:eastAsia="Times New Roman" w:hAnsi="Aptos Narrow" w:cs="Times New Roman"/>
                      <w:color w:val="000000"/>
                      <w:szCs w:val="22"/>
                      <w:lang w:eastAsia="en-US"/>
                    </w:rPr>
                  </w:pPr>
                  <w:r w:rsidRPr="00514EFC">
                    <w:rPr>
                      <w:rFonts w:ascii="Aptos Narrow" w:eastAsia="Times New Roman" w:hAnsi="Aptos Narrow" w:cs="Times New Roman"/>
                      <w:color w:val="000000"/>
                      <w:szCs w:val="22"/>
                      <w:lang w:eastAsia="en-US"/>
                    </w:rPr>
                    <w:t>Create Course object</w:t>
                  </w:r>
                </w:p>
              </w:tc>
              <w:tc>
                <w:tcPr>
                  <w:tcW w:w="1097" w:type="pct"/>
                  <w:hideMark/>
                </w:tcPr>
                <w:p w14:paraId="34317752" w14:textId="77777777" w:rsidR="00514EFC" w:rsidRPr="00514EFC" w:rsidRDefault="00514EFC" w:rsidP="00514EFC">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Cs w:val="22"/>
                      <w:lang w:eastAsia="en-US"/>
                    </w:rPr>
                  </w:pPr>
                  <w:r w:rsidRPr="00514EFC">
                    <w:rPr>
                      <w:rFonts w:ascii="Aptos Narrow" w:eastAsia="Times New Roman" w:hAnsi="Aptos Narrow" w:cs="Times New Roman"/>
                      <w:color w:val="000000"/>
                      <w:szCs w:val="22"/>
                      <w:lang w:eastAsia="en-US"/>
                    </w:rPr>
                    <w:t>1</w:t>
                  </w:r>
                </w:p>
              </w:tc>
              <w:tc>
                <w:tcPr>
                  <w:tcW w:w="922" w:type="pct"/>
                  <w:hideMark/>
                </w:tcPr>
                <w:p w14:paraId="68BB62D2" w14:textId="77777777" w:rsidR="00514EFC" w:rsidRPr="00514EFC" w:rsidRDefault="00514EFC" w:rsidP="00514EFC">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Cs w:val="22"/>
                      <w:lang w:eastAsia="en-US"/>
                    </w:rPr>
                  </w:pPr>
                  <w:r w:rsidRPr="00514EFC">
                    <w:rPr>
                      <w:rFonts w:ascii="Aptos Narrow" w:eastAsia="Times New Roman" w:hAnsi="Aptos Narrow" w:cs="Times New Roman"/>
                      <w:color w:val="000000"/>
                      <w:szCs w:val="22"/>
                      <w:lang w:eastAsia="en-US"/>
                    </w:rPr>
                    <w:t>n</w:t>
                  </w:r>
                </w:p>
              </w:tc>
              <w:tc>
                <w:tcPr>
                  <w:tcW w:w="871" w:type="pct"/>
                  <w:hideMark/>
                </w:tcPr>
                <w:p w14:paraId="77CB10EA" w14:textId="77777777" w:rsidR="00514EFC" w:rsidRPr="00514EFC" w:rsidRDefault="00514EFC" w:rsidP="00514EFC">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Cs w:val="22"/>
                      <w:lang w:eastAsia="en-US"/>
                    </w:rPr>
                  </w:pPr>
                  <w:r w:rsidRPr="00514EFC">
                    <w:rPr>
                      <w:rFonts w:ascii="Aptos Narrow" w:eastAsia="Times New Roman" w:hAnsi="Aptos Narrow" w:cs="Times New Roman"/>
                      <w:color w:val="000000"/>
                      <w:szCs w:val="22"/>
                      <w:lang w:eastAsia="en-US"/>
                    </w:rPr>
                    <w:t>n</w:t>
                  </w:r>
                </w:p>
              </w:tc>
            </w:tr>
            <w:tr w:rsidR="00514EFC" w:rsidRPr="00514EFC" w14:paraId="4F114AAD" w14:textId="77777777" w:rsidTr="002D72F9">
              <w:trPr>
                <w:trHeight w:val="487"/>
              </w:trPr>
              <w:tc>
                <w:tcPr>
                  <w:cnfStyle w:val="001000000000" w:firstRow="0" w:lastRow="0" w:firstColumn="1" w:lastColumn="0" w:oddVBand="0" w:evenVBand="0" w:oddHBand="0" w:evenHBand="0" w:firstRowFirstColumn="0" w:firstRowLastColumn="0" w:lastRowFirstColumn="0" w:lastRowLastColumn="0"/>
                  <w:tcW w:w="2110" w:type="pct"/>
                  <w:hideMark/>
                </w:tcPr>
                <w:p w14:paraId="0728682E" w14:textId="77777777" w:rsidR="00514EFC" w:rsidRPr="00514EFC" w:rsidRDefault="00514EFC" w:rsidP="00514EFC">
                  <w:pPr>
                    <w:ind w:firstLine="0"/>
                    <w:rPr>
                      <w:rFonts w:ascii="Aptos Narrow" w:eastAsia="Times New Roman" w:hAnsi="Aptos Narrow" w:cs="Times New Roman"/>
                      <w:color w:val="000000"/>
                      <w:szCs w:val="22"/>
                      <w:lang w:eastAsia="en-US"/>
                    </w:rPr>
                  </w:pPr>
                  <w:r w:rsidRPr="00514EFC">
                    <w:rPr>
                      <w:rFonts w:ascii="Aptos Narrow" w:eastAsia="Times New Roman" w:hAnsi="Aptos Narrow" w:cs="Times New Roman"/>
                      <w:color w:val="000000"/>
                      <w:szCs w:val="22"/>
                      <w:lang w:eastAsia="en-US"/>
                    </w:rPr>
                    <w:t>Set course number</w:t>
                  </w:r>
                </w:p>
              </w:tc>
              <w:tc>
                <w:tcPr>
                  <w:tcW w:w="1097" w:type="pct"/>
                  <w:hideMark/>
                </w:tcPr>
                <w:p w14:paraId="343153AD" w14:textId="77777777" w:rsidR="00514EFC" w:rsidRPr="00514EFC" w:rsidRDefault="00514EFC" w:rsidP="00514EFC">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sidRPr="00514EFC">
                    <w:rPr>
                      <w:rFonts w:ascii="Aptos Narrow" w:eastAsia="Times New Roman" w:hAnsi="Aptos Narrow" w:cs="Times New Roman"/>
                      <w:color w:val="000000"/>
                      <w:szCs w:val="22"/>
                      <w:lang w:eastAsia="en-US"/>
                    </w:rPr>
                    <w:t>1</w:t>
                  </w:r>
                </w:p>
              </w:tc>
              <w:tc>
                <w:tcPr>
                  <w:tcW w:w="922" w:type="pct"/>
                  <w:hideMark/>
                </w:tcPr>
                <w:p w14:paraId="6363D8B4" w14:textId="77777777" w:rsidR="00514EFC" w:rsidRPr="00514EFC" w:rsidRDefault="00514EFC" w:rsidP="00514EFC">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sidRPr="00514EFC">
                    <w:rPr>
                      <w:rFonts w:ascii="Aptos Narrow" w:eastAsia="Times New Roman" w:hAnsi="Aptos Narrow" w:cs="Times New Roman"/>
                      <w:color w:val="000000"/>
                      <w:szCs w:val="22"/>
                      <w:lang w:eastAsia="en-US"/>
                    </w:rPr>
                    <w:t>n</w:t>
                  </w:r>
                </w:p>
              </w:tc>
              <w:tc>
                <w:tcPr>
                  <w:tcW w:w="871" w:type="pct"/>
                  <w:hideMark/>
                </w:tcPr>
                <w:p w14:paraId="087D6ED3" w14:textId="77777777" w:rsidR="00514EFC" w:rsidRPr="00514EFC" w:rsidRDefault="00514EFC" w:rsidP="00514EFC">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sidRPr="00514EFC">
                    <w:rPr>
                      <w:rFonts w:ascii="Aptos Narrow" w:eastAsia="Times New Roman" w:hAnsi="Aptos Narrow" w:cs="Times New Roman"/>
                      <w:color w:val="000000"/>
                      <w:szCs w:val="22"/>
                      <w:lang w:eastAsia="en-US"/>
                    </w:rPr>
                    <w:t>n</w:t>
                  </w:r>
                </w:p>
              </w:tc>
            </w:tr>
            <w:tr w:rsidR="00514EFC" w:rsidRPr="00514EFC" w14:paraId="4656DA60" w14:textId="77777777" w:rsidTr="002D72F9">
              <w:trPr>
                <w:cnfStyle w:val="000000100000" w:firstRow="0" w:lastRow="0" w:firstColumn="0" w:lastColumn="0" w:oddVBand="0" w:evenVBand="0" w:oddHBand="1"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2110" w:type="pct"/>
                  <w:hideMark/>
                </w:tcPr>
                <w:p w14:paraId="656AA743" w14:textId="77777777" w:rsidR="00514EFC" w:rsidRPr="00514EFC" w:rsidRDefault="00514EFC" w:rsidP="00514EFC">
                  <w:pPr>
                    <w:ind w:firstLine="0"/>
                    <w:rPr>
                      <w:rFonts w:ascii="Aptos Narrow" w:eastAsia="Times New Roman" w:hAnsi="Aptos Narrow" w:cs="Times New Roman"/>
                      <w:color w:val="000000"/>
                      <w:szCs w:val="22"/>
                      <w:lang w:eastAsia="en-US"/>
                    </w:rPr>
                  </w:pPr>
                  <w:r w:rsidRPr="00514EFC">
                    <w:rPr>
                      <w:rFonts w:ascii="Aptos Narrow" w:eastAsia="Times New Roman" w:hAnsi="Aptos Narrow" w:cs="Times New Roman"/>
                      <w:color w:val="000000"/>
                      <w:szCs w:val="22"/>
                      <w:lang w:eastAsia="en-US"/>
                    </w:rPr>
                    <w:t>Set course name</w:t>
                  </w:r>
                </w:p>
              </w:tc>
              <w:tc>
                <w:tcPr>
                  <w:tcW w:w="1097" w:type="pct"/>
                  <w:hideMark/>
                </w:tcPr>
                <w:p w14:paraId="479F9C11" w14:textId="77777777" w:rsidR="00514EFC" w:rsidRPr="00514EFC" w:rsidRDefault="00514EFC" w:rsidP="00514EFC">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Cs w:val="22"/>
                      <w:lang w:eastAsia="en-US"/>
                    </w:rPr>
                  </w:pPr>
                  <w:r w:rsidRPr="00514EFC">
                    <w:rPr>
                      <w:rFonts w:ascii="Aptos Narrow" w:eastAsia="Times New Roman" w:hAnsi="Aptos Narrow" w:cs="Times New Roman"/>
                      <w:color w:val="000000"/>
                      <w:szCs w:val="22"/>
                      <w:lang w:eastAsia="en-US"/>
                    </w:rPr>
                    <w:t>1</w:t>
                  </w:r>
                </w:p>
              </w:tc>
              <w:tc>
                <w:tcPr>
                  <w:tcW w:w="922" w:type="pct"/>
                  <w:hideMark/>
                </w:tcPr>
                <w:p w14:paraId="51331323" w14:textId="77777777" w:rsidR="00514EFC" w:rsidRPr="00514EFC" w:rsidRDefault="00514EFC" w:rsidP="00514EFC">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Cs w:val="22"/>
                      <w:lang w:eastAsia="en-US"/>
                    </w:rPr>
                  </w:pPr>
                  <w:r w:rsidRPr="00514EFC">
                    <w:rPr>
                      <w:rFonts w:ascii="Aptos Narrow" w:eastAsia="Times New Roman" w:hAnsi="Aptos Narrow" w:cs="Times New Roman"/>
                      <w:color w:val="000000"/>
                      <w:szCs w:val="22"/>
                      <w:lang w:eastAsia="en-US"/>
                    </w:rPr>
                    <w:t>n</w:t>
                  </w:r>
                </w:p>
              </w:tc>
              <w:tc>
                <w:tcPr>
                  <w:tcW w:w="871" w:type="pct"/>
                  <w:hideMark/>
                </w:tcPr>
                <w:p w14:paraId="2F721330" w14:textId="77777777" w:rsidR="00514EFC" w:rsidRPr="00514EFC" w:rsidRDefault="00514EFC" w:rsidP="00514EFC">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Cs w:val="22"/>
                      <w:lang w:eastAsia="en-US"/>
                    </w:rPr>
                  </w:pPr>
                  <w:r w:rsidRPr="00514EFC">
                    <w:rPr>
                      <w:rFonts w:ascii="Aptos Narrow" w:eastAsia="Times New Roman" w:hAnsi="Aptos Narrow" w:cs="Times New Roman"/>
                      <w:color w:val="000000"/>
                      <w:szCs w:val="22"/>
                      <w:lang w:eastAsia="en-US"/>
                    </w:rPr>
                    <w:t>n</w:t>
                  </w:r>
                </w:p>
              </w:tc>
            </w:tr>
            <w:tr w:rsidR="00514EFC" w:rsidRPr="00514EFC" w14:paraId="519DE573" w14:textId="77777777" w:rsidTr="002D72F9">
              <w:trPr>
                <w:trHeight w:val="487"/>
              </w:trPr>
              <w:tc>
                <w:tcPr>
                  <w:cnfStyle w:val="001000000000" w:firstRow="0" w:lastRow="0" w:firstColumn="1" w:lastColumn="0" w:oddVBand="0" w:evenVBand="0" w:oddHBand="0" w:evenHBand="0" w:firstRowFirstColumn="0" w:firstRowLastColumn="0" w:lastRowFirstColumn="0" w:lastRowLastColumn="0"/>
                  <w:tcW w:w="2110" w:type="pct"/>
                  <w:hideMark/>
                </w:tcPr>
                <w:p w14:paraId="0D0468B9" w14:textId="77777777" w:rsidR="00514EFC" w:rsidRPr="00514EFC" w:rsidRDefault="00514EFC" w:rsidP="00514EFC">
                  <w:pPr>
                    <w:ind w:firstLine="0"/>
                    <w:rPr>
                      <w:rFonts w:ascii="Aptos Narrow" w:eastAsia="Times New Roman" w:hAnsi="Aptos Narrow" w:cs="Times New Roman"/>
                      <w:color w:val="000000"/>
                      <w:szCs w:val="22"/>
                      <w:lang w:eastAsia="en-US"/>
                    </w:rPr>
                  </w:pPr>
                  <w:r w:rsidRPr="00514EFC">
                    <w:rPr>
                      <w:rFonts w:ascii="Aptos Narrow" w:eastAsia="Times New Roman" w:hAnsi="Aptos Narrow" w:cs="Times New Roman"/>
                      <w:color w:val="000000"/>
                      <w:szCs w:val="22"/>
                      <w:lang w:eastAsia="en-US"/>
                    </w:rPr>
                    <w:t>Add prerequisites to Course</w:t>
                  </w:r>
                </w:p>
              </w:tc>
              <w:tc>
                <w:tcPr>
                  <w:tcW w:w="1097" w:type="pct"/>
                  <w:hideMark/>
                </w:tcPr>
                <w:p w14:paraId="7D323E7F" w14:textId="77777777" w:rsidR="00514EFC" w:rsidRPr="00514EFC" w:rsidRDefault="00514EFC" w:rsidP="00514EFC">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sidRPr="00514EFC">
                    <w:rPr>
                      <w:rFonts w:ascii="Aptos Narrow" w:eastAsia="Times New Roman" w:hAnsi="Aptos Narrow" w:cs="Times New Roman"/>
                      <w:color w:val="000000"/>
                      <w:szCs w:val="22"/>
                      <w:lang w:eastAsia="en-US"/>
                    </w:rPr>
                    <w:t>1</w:t>
                  </w:r>
                </w:p>
              </w:tc>
              <w:tc>
                <w:tcPr>
                  <w:tcW w:w="922" w:type="pct"/>
                  <w:hideMark/>
                </w:tcPr>
                <w:p w14:paraId="0B947E4F" w14:textId="77777777" w:rsidR="00514EFC" w:rsidRPr="00514EFC" w:rsidRDefault="00514EFC" w:rsidP="00514EFC">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sidRPr="00514EFC">
                    <w:rPr>
                      <w:rFonts w:ascii="Aptos Narrow" w:eastAsia="Times New Roman" w:hAnsi="Aptos Narrow" w:cs="Times New Roman"/>
                      <w:color w:val="000000"/>
                      <w:szCs w:val="22"/>
                      <w:lang w:eastAsia="en-US"/>
                    </w:rPr>
                    <w:t>up to n²</w:t>
                  </w:r>
                </w:p>
              </w:tc>
              <w:tc>
                <w:tcPr>
                  <w:tcW w:w="871" w:type="pct"/>
                  <w:hideMark/>
                </w:tcPr>
                <w:p w14:paraId="5ABE4D07" w14:textId="77777777" w:rsidR="00514EFC" w:rsidRPr="00514EFC" w:rsidRDefault="00514EFC" w:rsidP="00514EFC">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sidRPr="00514EFC">
                    <w:rPr>
                      <w:rFonts w:ascii="Aptos Narrow" w:eastAsia="Times New Roman" w:hAnsi="Aptos Narrow" w:cs="Times New Roman"/>
                      <w:color w:val="000000"/>
                      <w:szCs w:val="22"/>
                      <w:lang w:eastAsia="en-US"/>
                    </w:rPr>
                    <w:t>n²</w:t>
                  </w:r>
                </w:p>
              </w:tc>
            </w:tr>
            <w:tr w:rsidR="00514EFC" w:rsidRPr="00514EFC" w14:paraId="7B89C605" w14:textId="77777777" w:rsidTr="002D72F9">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2110" w:type="pct"/>
                  <w:hideMark/>
                </w:tcPr>
                <w:p w14:paraId="317859CD" w14:textId="77777777" w:rsidR="00514EFC" w:rsidRPr="00514EFC" w:rsidRDefault="00514EFC" w:rsidP="00514EFC">
                  <w:pPr>
                    <w:ind w:firstLine="0"/>
                    <w:rPr>
                      <w:rFonts w:ascii="Aptos Narrow" w:eastAsia="Times New Roman" w:hAnsi="Aptos Narrow" w:cs="Times New Roman"/>
                      <w:color w:val="000000"/>
                      <w:szCs w:val="22"/>
                      <w:lang w:eastAsia="en-US"/>
                    </w:rPr>
                  </w:pPr>
                  <w:r w:rsidRPr="00514EFC">
                    <w:rPr>
                      <w:rFonts w:ascii="Aptos Narrow" w:eastAsia="Times New Roman" w:hAnsi="Aptos Narrow" w:cs="Times New Roman"/>
                      <w:color w:val="000000"/>
                      <w:szCs w:val="22"/>
                      <w:lang w:eastAsia="en-US"/>
                    </w:rPr>
                    <w:t>Add Course to vector</w:t>
                  </w:r>
                </w:p>
              </w:tc>
              <w:tc>
                <w:tcPr>
                  <w:tcW w:w="1097" w:type="pct"/>
                  <w:hideMark/>
                </w:tcPr>
                <w:p w14:paraId="7119CBF6" w14:textId="77777777" w:rsidR="00514EFC" w:rsidRPr="00514EFC" w:rsidRDefault="00514EFC" w:rsidP="00514EFC">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Cs w:val="22"/>
                      <w:lang w:eastAsia="en-US"/>
                    </w:rPr>
                  </w:pPr>
                  <w:r w:rsidRPr="00514EFC">
                    <w:rPr>
                      <w:rFonts w:ascii="Aptos Narrow" w:eastAsia="Times New Roman" w:hAnsi="Aptos Narrow" w:cs="Times New Roman"/>
                      <w:color w:val="000000"/>
                      <w:szCs w:val="22"/>
                      <w:lang w:eastAsia="en-US"/>
                    </w:rPr>
                    <w:t>1</w:t>
                  </w:r>
                </w:p>
              </w:tc>
              <w:tc>
                <w:tcPr>
                  <w:tcW w:w="922" w:type="pct"/>
                  <w:hideMark/>
                </w:tcPr>
                <w:p w14:paraId="05B288F1" w14:textId="77777777" w:rsidR="00514EFC" w:rsidRPr="00514EFC" w:rsidRDefault="00514EFC" w:rsidP="00514EFC">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Cs w:val="22"/>
                      <w:lang w:eastAsia="en-US"/>
                    </w:rPr>
                  </w:pPr>
                  <w:r w:rsidRPr="00514EFC">
                    <w:rPr>
                      <w:rFonts w:ascii="Aptos Narrow" w:eastAsia="Times New Roman" w:hAnsi="Aptos Narrow" w:cs="Times New Roman"/>
                      <w:color w:val="000000"/>
                      <w:szCs w:val="22"/>
                      <w:lang w:eastAsia="en-US"/>
                    </w:rPr>
                    <w:t>n</w:t>
                  </w:r>
                </w:p>
              </w:tc>
              <w:tc>
                <w:tcPr>
                  <w:tcW w:w="871" w:type="pct"/>
                  <w:hideMark/>
                </w:tcPr>
                <w:p w14:paraId="2D3C40AC" w14:textId="77777777" w:rsidR="00514EFC" w:rsidRPr="00514EFC" w:rsidRDefault="00514EFC" w:rsidP="00514EFC">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Cs w:val="22"/>
                      <w:lang w:eastAsia="en-US"/>
                    </w:rPr>
                  </w:pPr>
                  <w:r w:rsidRPr="00514EFC">
                    <w:rPr>
                      <w:rFonts w:ascii="Aptos Narrow" w:eastAsia="Times New Roman" w:hAnsi="Aptos Narrow" w:cs="Times New Roman"/>
                      <w:color w:val="000000"/>
                      <w:szCs w:val="22"/>
                      <w:lang w:eastAsia="en-US"/>
                    </w:rPr>
                    <w:t>n</w:t>
                  </w:r>
                </w:p>
              </w:tc>
            </w:tr>
            <w:tr w:rsidR="00514EFC" w:rsidRPr="00514EFC" w14:paraId="358493C7" w14:textId="77777777" w:rsidTr="002D72F9">
              <w:trPr>
                <w:trHeight w:val="162"/>
              </w:trPr>
              <w:tc>
                <w:tcPr>
                  <w:cnfStyle w:val="001000000000" w:firstRow="0" w:lastRow="0" w:firstColumn="1" w:lastColumn="0" w:oddVBand="0" w:evenVBand="0" w:oddHBand="0" w:evenHBand="0" w:firstRowFirstColumn="0" w:firstRowLastColumn="0" w:lastRowFirstColumn="0" w:lastRowLastColumn="0"/>
                  <w:tcW w:w="2110" w:type="pct"/>
                  <w:hideMark/>
                </w:tcPr>
                <w:p w14:paraId="6F7EAF37" w14:textId="77777777" w:rsidR="00514EFC" w:rsidRPr="00514EFC" w:rsidRDefault="00514EFC" w:rsidP="00514EFC">
                  <w:pPr>
                    <w:ind w:firstLine="0"/>
                    <w:rPr>
                      <w:rFonts w:ascii="Aptos Narrow" w:eastAsia="Times New Roman" w:hAnsi="Aptos Narrow" w:cs="Times New Roman"/>
                      <w:color w:val="000000"/>
                      <w:szCs w:val="22"/>
                      <w:lang w:eastAsia="en-US"/>
                    </w:rPr>
                  </w:pPr>
                  <w:r w:rsidRPr="00514EFC">
                    <w:rPr>
                      <w:rFonts w:ascii="Aptos Narrow" w:eastAsia="Times New Roman" w:hAnsi="Aptos Narrow" w:cs="Times New Roman"/>
                      <w:color w:val="000000"/>
                      <w:szCs w:val="22"/>
                      <w:lang w:eastAsia="en-US"/>
                    </w:rPr>
                    <w:t>Close file</w:t>
                  </w:r>
                </w:p>
              </w:tc>
              <w:tc>
                <w:tcPr>
                  <w:tcW w:w="1097" w:type="pct"/>
                  <w:hideMark/>
                </w:tcPr>
                <w:p w14:paraId="6A14C57E" w14:textId="77777777" w:rsidR="00514EFC" w:rsidRPr="00514EFC" w:rsidRDefault="00514EFC" w:rsidP="00514EFC">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sidRPr="00514EFC">
                    <w:rPr>
                      <w:rFonts w:ascii="Aptos Narrow" w:eastAsia="Times New Roman" w:hAnsi="Aptos Narrow" w:cs="Times New Roman"/>
                      <w:color w:val="000000"/>
                      <w:szCs w:val="22"/>
                      <w:lang w:eastAsia="en-US"/>
                    </w:rPr>
                    <w:t>1</w:t>
                  </w:r>
                </w:p>
              </w:tc>
              <w:tc>
                <w:tcPr>
                  <w:tcW w:w="922" w:type="pct"/>
                  <w:hideMark/>
                </w:tcPr>
                <w:p w14:paraId="39E95DFF" w14:textId="77777777" w:rsidR="00514EFC" w:rsidRPr="00514EFC" w:rsidRDefault="00514EFC" w:rsidP="00514EFC">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sidRPr="00514EFC">
                    <w:rPr>
                      <w:rFonts w:ascii="Aptos Narrow" w:eastAsia="Times New Roman" w:hAnsi="Aptos Narrow" w:cs="Times New Roman"/>
                      <w:color w:val="000000"/>
                      <w:szCs w:val="22"/>
                      <w:lang w:eastAsia="en-US"/>
                    </w:rPr>
                    <w:t>1</w:t>
                  </w:r>
                </w:p>
              </w:tc>
              <w:tc>
                <w:tcPr>
                  <w:tcW w:w="871" w:type="pct"/>
                  <w:hideMark/>
                </w:tcPr>
                <w:p w14:paraId="48C7D6B4" w14:textId="77777777" w:rsidR="00514EFC" w:rsidRPr="00514EFC" w:rsidRDefault="00514EFC" w:rsidP="00514EFC">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sidRPr="00514EFC">
                    <w:rPr>
                      <w:rFonts w:ascii="Aptos Narrow" w:eastAsia="Times New Roman" w:hAnsi="Aptos Narrow" w:cs="Times New Roman"/>
                      <w:color w:val="000000"/>
                      <w:szCs w:val="22"/>
                      <w:lang w:eastAsia="en-US"/>
                    </w:rPr>
                    <w:t>1</w:t>
                  </w:r>
                </w:p>
              </w:tc>
            </w:tr>
            <w:tr w:rsidR="00514EFC" w:rsidRPr="00514EFC" w14:paraId="126C9F73" w14:textId="77777777" w:rsidTr="002D72F9">
              <w:trPr>
                <w:cnfStyle w:val="000000100000" w:firstRow="0" w:lastRow="0" w:firstColumn="0" w:lastColumn="0" w:oddVBand="0" w:evenVBand="0" w:oddHBand="1"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2110" w:type="pct"/>
                  <w:hideMark/>
                </w:tcPr>
                <w:p w14:paraId="3A2611B6" w14:textId="77777777" w:rsidR="00514EFC" w:rsidRPr="00514EFC" w:rsidRDefault="00514EFC" w:rsidP="00514EFC">
                  <w:pPr>
                    <w:ind w:firstLine="0"/>
                    <w:rPr>
                      <w:rFonts w:ascii="Aptos Narrow" w:eastAsia="Times New Roman" w:hAnsi="Aptos Narrow" w:cs="Times New Roman"/>
                      <w:color w:val="000000"/>
                      <w:szCs w:val="22"/>
                      <w:lang w:eastAsia="en-US"/>
                    </w:rPr>
                  </w:pPr>
                  <w:r w:rsidRPr="00514EFC">
                    <w:rPr>
                      <w:rFonts w:ascii="Aptos Narrow" w:eastAsia="Times New Roman" w:hAnsi="Aptos Narrow" w:cs="Times New Roman"/>
                      <w:color w:val="000000"/>
                      <w:szCs w:val="22"/>
                      <w:lang w:eastAsia="en-US"/>
                    </w:rPr>
                    <w:t>Validate prerequisites</w:t>
                  </w:r>
                </w:p>
              </w:tc>
              <w:tc>
                <w:tcPr>
                  <w:tcW w:w="1097" w:type="pct"/>
                  <w:hideMark/>
                </w:tcPr>
                <w:p w14:paraId="6182337B" w14:textId="77777777" w:rsidR="00514EFC" w:rsidRPr="00514EFC" w:rsidRDefault="00514EFC" w:rsidP="00514EFC">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Cs w:val="22"/>
                      <w:lang w:eastAsia="en-US"/>
                    </w:rPr>
                  </w:pPr>
                  <w:r w:rsidRPr="00514EFC">
                    <w:rPr>
                      <w:rFonts w:ascii="Aptos Narrow" w:eastAsia="Times New Roman" w:hAnsi="Aptos Narrow" w:cs="Times New Roman"/>
                      <w:color w:val="000000"/>
                      <w:szCs w:val="22"/>
                      <w:lang w:eastAsia="en-US"/>
                    </w:rPr>
                    <w:t>O(n³) worst case</w:t>
                  </w:r>
                </w:p>
              </w:tc>
              <w:tc>
                <w:tcPr>
                  <w:tcW w:w="922" w:type="pct"/>
                  <w:hideMark/>
                </w:tcPr>
                <w:p w14:paraId="5AFDD0A5" w14:textId="77777777" w:rsidR="00514EFC" w:rsidRPr="00514EFC" w:rsidRDefault="00514EFC" w:rsidP="00514EFC">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Cs w:val="22"/>
                      <w:lang w:eastAsia="en-US"/>
                    </w:rPr>
                  </w:pPr>
                  <w:r w:rsidRPr="00514EFC">
                    <w:rPr>
                      <w:rFonts w:ascii="Aptos Narrow" w:eastAsia="Times New Roman" w:hAnsi="Aptos Narrow" w:cs="Times New Roman"/>
                      <w:color w:val="000000"/>
                      <w:szCs w:val="22"/>
                      <w:lang w:eastAsia="en-US"/>
                    </w:rPr>
                    <w:t>1</w:t>
                  </w:r>
                </w:p>
              </w:tc>
              <w:tc>
                <w:tcPr>
                  <w:tcW w:w="871" w:type="pct"/>
                  <w:hideMark/>
                </w:tcPr>
                <w:p w14:paraId="563A3769" w14:textId="77777777" w:rsidR="00514EFC" w:rsidRPr="00514EFC" w:rsidRDefault="00514EFC" w:rsidP="00514EFC">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Cs w:val="22"/>
                      <w:lang w:eastAsia="en-US"/>
                    </w:rPr>
                  </w:pPr>
                  <w:r w:rsidRPr="00514EFC">
                    <w:rPr>
                      <w:rFonts w:ascii="Aptos Narrow" w:eastAsia="Times New Roman" w:hAnsi="Aptos Narrow" w:cs="Times New Roman"/>
                      <w:color w:val="000000"/>
                      <w:szCs w:val="22"/>
                      <w:lang w:eastAsia="en-US"/>
                    </w:rPr>
                    <w:t>O(n³)</w:t>
                  </w:r>
                </w:p>
              </w:tc>
            </w:tr>
            <w:tr w:rsidR="002D72F9" w:rsidRPr="00514EFC" w14:paraId="0BEEE796" w14:textId="77777777" w:rsidTr="002D72F9">
              <w:trPr>
                <w:trHeight w:val="650"/>
              </w:trPr>
              <w:tc>
                <w:tcPr>
                  <w:cnfStyle w:val="001000000000" w:firstRow="0" w:lastRow="0" w:firstColumn="1" w:lastColumn="0" w:oddVBand="0" w:evenVBand="0" w:oddHBand="0" w:evenHBand="0" w:firstRowFirstColumn="0" w:firstRowLastColumn="0" w:lastRowFirstColumn="0" w:lastRowLastColumn="0"/>
                  <w:tcW w:w="2110" w:type="pct"/>
                </w:tcPr>
                <w:p w14:paraId="2C2D7BFE" w14:textId="1D0ACA4E" w:rsidR="002D72F9" w:rsidRPr="00514EFC" w:rsidRDefault="002D72F9" w:rsidP="002D72F9">
                  <w:pPr>
                    <w:ind w:firstLine="0"/>
                    <w:rPr>
                      <w:rFonts w:ascii="Aptos Narrow" w:eastAsia="Times New Roman" w:hAnsi="Aptos Narrow" w:cs="Times New Roman"/>
                      <w:color w:val="000000"/>
                      <w:szCs w:val="22"/>
                      <w:lang w:eastAsia="en-US"/>
                    </w:rPr>
                  </w:pPr>
                  <w:r w:rsidRPr="00514EFC">
                    <w:rPr>
                      <w:rFonts w:ascii="Aptos Narrow" w:eastAsia="Times New Roman" w:hAnsi="Aptos Narrow" w:cs="Times New Roman"/>
                      <w:color w:val="000000"/>
                      <w:szCs w:val="22"/>
                      <w:lang w:eastAsia="en-US"/>
                    </w:rPr>
                    <w:t>Return courses</w:t>
                  </w:r>
                </w:p>
              </w:tc>
              <w:tc>
                <w:tcPr>
                  <w:tcW w:w="1097" w:type="pct"/>
                </w:tcPr>
                <w:p w14:paraId="67FA83D5" w14:textId="41FFC3A4" w:rsidR="002D72F9" w:rsidRPr="00514EFC" w:rsidRDefault="002D72F9" w:rsidP="002D72F9">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sidRPr="00514EFC">
                    <w:rPr>
                      <w:rFonts w:ascii="Aptos Narrow" w:eastAsia="Times New Roman" w:hAnsi="Aptos Narrow" w:cs="Times New Roman"/>
                      <w:color w:val="000000"/>
                      <w:szCs w:val="22"/>
                      <w:lang w:eastAsia="en-US"/>
                    </w:rPr>
                    <w:t>1</w:t>
                  </w:r>
                </w:p>
              </w:tc>
              <w:tc>
                <w:tcPr>
                  <w:tcW w:w="922" w:type="pct"/>
                </w:tcPr>
                <w:p w14:paraId="10A063F0" w14:textId="0C0131FD" w:rsidR="002D72F9" w:rsidRPr="00514EFC" w:rsidRDefault="002D72F9" w:rsidP="002D72F9">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sidRPr="00514EFC">
                    <w:rPr>
                      <w:rFonts w:ascii="Aptos Narrow" w:eastAsia="Times New Roman" w:hAnsi="Aptos Narrow" w:cs="Times New Roman"/>
                      <w:color w:val="000000"/>
                      <w:szCs w:val="22"/>
                      <w:lang w:eastAsia="en-US"/>
                    </w:rPr>
                    <w:t>1</w:t>
                  </w:r>
                </w:p>
              </w:tc>
              <w:tc>
                <w:tcPr>
                  <w:tcW w:w="871" w:type="pct"/>
                </w:tcPr>
                <w:p w14:paraId="7426B4B1" w14:textId="24E76E5C" w:rsidR="002D72F9" w:rsidRPr="00514EFC" w:rsidRDefault="002D72F9" w:rsidP="002D72F9">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sidRPr="00514EFC">
                    <w:rPr>
                      <w:rFonts w:ascii="Aptos Narrow" w:eastAsia="Times New Roman" w:hAnsi="Aptos Narrow" w:cs="Times New Roman"/>
                      <w:color w:val="000000"/>
                      <w:szCs w:val="22"/>
                      <w:lang w:eastAsia="en-US"/>
                    </w:rPr>
                    <w:t>1</w:t>
                  </w:r>
                </w:p>
              </w:tc>
            </w:tr>
            <w:tr w:rsidR="002D72F9" w:rsidRPr="00514EFC" w14:paraId="1F448307" w14:textId="77777777" w:rsidTr="002D72F9">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2110" w:type="pct"/>
                </w:tcPr>
                <w:p w14:paraId="6C2DAC42" w14:textId="740A0791" w:rsidR="002D72F9" w:rsidRPr="00514EFC" w:rsidRDefault="002D72F9" w:rsidP="002D72F9">
                  <w:pPr>
                    <w:ind w:firstLine="0"/>
                    <w:rPr>
                      <w:rFonts w:ascii="Aptos Narrow" w:eastAsia="Times New Roman" w:hAnsi="Aptos Narrow" w:cs="Times New Roman"/>
                      <w:color w:val="000000"/>
                      <w:szCs w:val="22"/>
                      <w:lang w:eastAsia="en-US"/>
                    </w:rPr>
                  </w:pPr>
                  <w:r w:rsidRPr="002D72F9">
                    <w:rPr>
                      <w:rFonts w:ascii="Aptos Narrow" w:eastAsia="Times New Roman" w:hAnsi="Aptos Narrow" w:cs="Times New Roman"/>
                      <w:color w:val="000000"/>
                      <w:szCs w:val="22"/>
                      <w:lang w:eastAsia="en-US"/>
                    </w:rPr>
                    <w:t xml:space="preserve">Overall worst-case runtime: </w:t>
                  </w:r>
                </w:p>
              </w:tc>
              <w:tc>
                <w:tcPr>
                  <w:tcW w:w="1097" w:type="pct"/>
                </w:tcPr>
                <w:p w14:paraId="2F3643A2" w14:textId="705F1AE7" w:rsidR="002D72F9" w:rsidRPr="00514EFC" w:rsidRDefault="002D72F9" w:rsidP="002D72F9">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Cs w:val="22"/>
                      <w:lang w:eastAsia="en-US"/>
                    </w:rPr>
                  </w:pPr>
                </w:p>
              </w:tc>
              <w:tc>
                <w:tcPr>
                  <w:tcW w:w="922" w:type="pct"/>
                </w:tcPr>
                <w:p w14:paraId="4FCD67CE" w14:textId="74E0D52D" w:rsidR="002D72F9" w:rsidRPr="00514EFC" w:rsidRDefault="002D72F9" w:rsidP="002D72F9">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Cs w:val="22"/>
                      <w:lang w:eastAsia="en-US"/>
                    </w:rPr>
                  </w:pPr>
                </w:p>
              </w:tc>
              <w:tc>
                <w:tcPr>
                  <w:tcW w:w="871" w:type="pct"/>
                </w:tcPr>
                <w:p w14:paraId="16142E65" w14:textId="1EEB9170" w:rsidR="002D72F9" w:rsidRPr="00514EFC" w:rsidRDefault="002D72F9" w:rsidP="002D72F9">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Cs w:val="22"/>
                      <w:lang w:eastAsia="en-US"/>
                    </w:rPr>
                  </w:pPr>
                  <w:r w:rsidRPr="002D72F9">
                    <w:rPr>
                      <w:rFonts w:ascii="Aptos Narrow" w:eastAsia="Times New Roman" w:hAnsi="Aptos Narrow" w:cs="Times New Roman"/>
                      <w:color w:val="000000"/>
                      <w:szCs w:val="22"/>
                      <w:lang w:eastAsia="en-US"/>
                    </w:rPr>
                    <w:t>O(n³)</w:t>
                  </w:r>
                </w:p>
              </w:tc>
            </w:tr>
          </w:tbl>
          <w:p w14:paraId="1985E691" w14:textId="77777777" w:rsidR="00514EFC" w:rsidRDefault="00514EFC" w:rsidP="00514EFC"/>
        </w:tc>
      </w:tr>
    </w:tbl>
    <w:p w14:paraId="11B494EA" w14:textId="77777777" w:rsidR="00514EFC" w:rsidRPr="00514EFC" w:rsidRDefault="00514EFC" w:rsidP="00514EFC"/>
    <w:p w14:paraId="65D8F852" w14:textId="77777777" w:rsidR="007F2ACF" w:rsidRPr="002D4A87" w:rsidRDefault="007F2ACF" w:rsidP="007F2ACF">
      <w:pPr>
        <w:rPr>
          <w:rFonts w:ascii="Calibri" w:hAnsi="Calibri" w:cs="Calibri"/>
          <w:szCs w:val="22"/>
        </w:rPr>
      </w:pPr>
    </w:p>
    <w:p w14:paraId="2A4E4A28" w14:textId="77777777" w:rsidR="007F2ACF" w:rsidRPr="007F2ACF" w:rsidRDefault="007F2ACF" w:rsidP="007F2ACF"/>
    <w:p w14:paraId="79560878" w14:textId="051BF574" w:rsidR="007F2ACF" w:rsidRDefault="009A0D3F" w:rsidP="009A0D3F">
      <w:pPr>
        <w:pStyle w:val="Heading3"/>
      </w:pPr>
      <w:r>
        <w:t>Evaluation</w:t>
      </w:r>
    </w:p>
    <w:p w14:paraId="5FCAA8A3" w14:textId="07EF5F44" w:rsidR="009A0D3F" w:rsidRDefault="009A0D3F" w:rsidP="009A0D3F">
      <w:r w:rsidRPr="009A0D3F">
        <w:t>A vector is the simplest of the three structures and stores course objects sequentially in memory. One advantage is that it has relatively low memory overhead and allows efficient iteration through all courses. Adding courses to the end of the vector is also efficient in typical use. The main disadvantage for the advising program is searching. If the vector is not already organized by course number, locating one specific course may require checking every course, resulting in O(n) search time. The vector must also be sorted before the program can display the complete course list in alphanumeric order. This makes the vector easy to implement but less efficient when frequent individual course searches are required.</w:t>
      </w:r>
    </w:p>
    <w:p w14:paraId="504FA1CB" w14:textId="77777777" w:rsidR="009A0D3F" w:rsidRDefault="009A0D3F" w:rsidP="009A0D3F"/>
    <w:p w14:paraId="5B9E9BA1" w14:textId="005D2A04" w:rsidR="009A0D3F" w:rsidRPr="009A0D3F" w:rsidRDefault="009A0D3F" w:rsidP="009A0D3F">
      <w:pPr>
        <w:pStyle w:val="Heading2"/>
        <w:rPr>
          <w:sz w:val="28"/>
          <w:szCs w:val="32"/>
        </w:rPr>
      </w:pPr>
      <w:r w:rsidRPr="009A0D3F">
        <w:rPr>
          <w:sz w:val="28"/>
          <w:szCs w:val="32"/>
        </w:rPr>
        <w:t>Hash Table Data Type</w:t>
      </w:r>
    </w:p>
    <w:p w14:paraId="2436B8D3" w14:textId="2E5C20AD" w:rsidR="009A0D3F" w:rsidRDefault="009A0D3F" w:rsidP="009A0D3F">
      <w:pPr>
        <w:pStyle w:val="Heading3"/>
      </w:pPr>
      <w:r>
        <w:t>Chart:</w:t>
      </w:r>
    </w:p>
    <w:tbl>
      <w:tblPr>
        <w:tblStyle w:val="APAReport"/>
        <w:tblW w:w="0" w:type="auto"/>
        <w:jc w:val="center"/>
        <w:tblLook w:val="04A0" w:firstRow="1" w:lastRow="0" w:firstColumn="1" w:lastColumn="0" w:noHBand="0" w:noVBand="1"/>
      </w:tblPr>
      <w:tblGrid>
        <w:gridCol w:w="8655"/>
      </w:tblGrid>
      <w:tr w:rsidR="009A0D3F" w14:paraId="1345E0B1" w14:textId="77777777" w:rsidTr="009A0D3F">
        <w:trPr>
          <w:cnfStyle w:val="100000000000" w:firstRow="1" w:lastRow="0" w:firstColumn="0" w:lastColumn="0" w:oddVBand="0" w:evenVBand="0" w:oddHBand="0" w:evenHBand="0" w:firstRowFirstColumn="0" w:firstRowLastColumn="0" w:lastRowFirstColumn="0" w:lastRowLastColumn="0"/>
          <w:trHeight w:val="4110"/>
          <w:jc w:val="center"/>
        </w:trPr>
        <w:tc>
          <w:tcPr>
            <w:tcW w:w="8655" w:type="dxa"/>
          </w:tcPr>
          <w:tbl>
            <w:tblPr>
              <w:tblStyle w:val="PlainTable3"/>
              <w:tblW w:w="8439" w:type="dxa"/>
              <w:tblLook w:val="04A0" w:firstRow="1" w:lastRow="0" w:firstColumn="1" w:lastColumn="0" w:noHBand="0" w:noVBand="1"/>
            </w:tblPr>
            <w:tblGrid>
              <w:gridCol w:w="3561"/>
              <w:gridCol w:w="1852"/>
              <w:gridCol w:w="1556"/>
              <w:gridCol w:w="1470"/>
            </w:tblGrid>
            <w:tr w:rsidR="009A0D3F" w:rsidRPr="00514EFC" w14:paraId="7F2317B1" w14:textId="77777777" w:rsidTr="002E6AA8">
              <w:trPr>
                <w:cnfStyle w:val="100000000000" w:firstRow="1" w:lastRow="0" w:firstColumn="0" w:lastColumn="0" w:oddVBand="0" w:evenVBand="0" w:oddHBand="0" w:evenHBand="0" w:firstRowFirstColumn="0" w:firstRowLastColumn="0" w:lastRowFirstColumn="0" w:lastRowLastColumn="0"/>
                <w:trHeight w:val="394"/>
              </w:trPr>
              <w:tc>
                <w:tcPr>
                  <w:cnfStyle w:val="001000000100" w:firstRow="0" w:lastRow="0" w:firstColumn="1" w:lastColumn="0" w:oddVBand="0" w:evenVBand="0" w:oddHBand="0" w:evenHBand="0" w:firstRowFirstColumn="1" w:firstRowLastColumn="0" w:lastRowFirstColumn="0" w:lastRowLastColumn="0"/>
                  <w:tcW w:w="2110" w:type="pct"/>
                  <w:vAlign w:val="center"/>
                  <w:hideMark/>
                </w:tcPr>
                <w:p w14:paraId="77DDC617" w14:textId="474567B4" w:rsidR="009A0D3F" w:rsidRPr="00514EFC" w:rsidRDefault="009A0D3F" w:rsidP="009A0D3F">
                  <w:pPr>
                    <w:ind w:firstLine="0"/>
                    <w:jc w:val="center"/>
                    <w:rPr>
                      <w:rFonts w:ascii="Aptos Narrow" w:eastAsia="Times New Roman" w:hAnsi="Aptos Narrow" w:cs="Times New Roman"/>
                      <w:color w:val="000000"/>
                      <w:szCs w:val="22"/>
                      <w:lang w:eastAsia="en-US"/>
                    </w:rPr>
                  </w:pPr>
                  <w:r>
                    <w:rPr>
                      <w:rFonts w:ascii="Aptos Narrow" w:hAnsi="Aptos Narrow"/>
                      <w:b w:val="0"/>
                      <w:bCs w:val="0"/>
                      <w:color w:val="000000"/>
                      <w:szCs w:val="22"/>
                    </w:rPr>
                    <w:t>Operation</w:t>
                  </w:r>
                </w:p>
              </w:tc>
              <w:tc>
                <w:tcPr>
                  <w:tcW w:w="1097" w:type="pct"/>
                  <w:vAlign w:val="center"/>
                  <w:hideMark/>
                </w:tcPr>
                <w:p w14:paraId="120545BD" w14:textId="6BD5C135" w:rsidR="009A0D3F" w:rsidRPr="00514EFC" w:rsidRDefault="009A0D3F" w:rsidP="009A0D3F">
                  <w:pPr>
                    <w:ind w:firstLine="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b w:val="0"/>
                      <w:bCs w:val="0"/>
                      <w:color w:val="000000"/>
                      <w:szCs w:val="22"/>
                    </w:rPr>
                    <w:t>Cost</w:t>
                  </w:r>
                </w:p>
              </w:tc>
              <w:tc>
                <w:tcPr>
                  <w:tcW w:w="922" w:type="pct"/>
                  <w:vAlign w:val="center"/>
                  <w:hideMark/>
                </w:tcPr>
                <w:p w14:paraId="6F510DFE" w14:textId="06F9AE72" w:rsidR="009A0D3F" w:rsidRPr="00514EFC" w:rsidRDefault="009A0D3F" w:rsidP="009A0D3F">
                  <w:pPr>
                    <w:ind w:firstLine="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b w:val="0"/>
                      <w:bCs w:val="0"/>
                      <w:color w:val="000000"/>
                      <w:szCs w:val="22"/>
                    </w:rPr>
                    <w:t>Executions</w:t>
                  </w:r>
                </w:p>
              </w:tc>
              <w:tc>
                <w:tcPr>
                  <w:tcW w:w="871" w:type="pct"/>
                  <w:vAlign w:val="center"/>
                  <w:hideMark/>
                </w:tcPr>
                <w:p w14:paraId="1392BB2B" w14:textId="0044CF9D" w:rsidR="009A0D3F" w:rsidRPr="00514EFC" w:rsidRDefault="009A0D3F" w:rsidP="009A0D3F">
                  <w:pPr>
                    <w:ind w:firstLine="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b w:val="0"/>
                      <w:bCs w:val="0"/>
                      <w:color w:val="000000"/>
                      <w:szCs w:val="22"/>
                    </w:rPr>
                    <w:t>Total Cost</w:t>
                  </w:r>
                </w:p>
              </w:tc>
            </w:tr>
            <w:tr w:rsidR="009A0D3F" w:rsidRPr="00514EFC" w14:paraId="7182FF3B" w14:textId="77777777" w:rsidTr="002E6AA8">
              <w:trPr>
                <w:cnfStyle w:val="000000100000" w:firstRow="0" w:lastRow="0" w:firstColumn="0" w:lastColumn="0" w:oddVBand="0" w:evenVBand="0" w:oddHBand="1" w:evenHBand="0" w:firstRowFirstColumn="0" w:firstRowLastColumn="0" w:lastRowFirstColumn="0" w:lastRowLastColumn="0"/>
                <w:trHeight w:val="592"/>
              </w:trPr>
              <w:tc>
                <w:tcPr>
                  <w:cnfStyle w:val="001000000000" w:firstRow="0" w:lastRow="0" w:firstColumn="1" w:lastColumn="0" w:oddVBand="0" w:evenVBand="0" w:oddHBand="0" w:evenHBand="0" w:firstRowFirstColumn="0" w:firstRowLastColumn="0" w:lastRowFirstColumn="0" w:lastRowLastColumn="0"/>
                  <w:tcW w:w="2110" w:type="pct"/>
                  <w:vAlign w:val="center"/>
                  <w:hideMark/>
                </w:tcPr>
                <w:p w14:paraId="0050CE8D" w14:textId="4A284E90" w:rsidR="009A0D3F" w:rsidRPr="00514EFC" w:rsidRDefault="009A0D3F" w:rsidP="009A0D3F">
                  <w:pPr>
                    <w:ind w:firstLine="0"/>
                    <w:rPr>
                      <w:rFonts w:ascii="Aptos Narrow" w:eastAsia="Times New Roman" w:hAnsi="Aptos Narrow" w:cs="Times New Roman"/>
                      <w:color w:val="000000"/>
                      <w:szCs w:val="22"/>
                      <w:lang w:eastAsia="en-US"/>
                    </w:rPr>
                  </w:pPr>
                  <w:r>
                    <w:rPr>
                      <w:rFonts w:ascii="Aptos Narrow" w:hAnsi="Aptos Narrow"/>
                      <w:color w:val="000000"/>
                      <w:szCs w:val="22"/>
                    </w:rPr>
                    <w:t>Create temporary vector</w:t>
                  </w:r>
                </w:p>
              </w:tc>
              <w:tc>
                <w:tcPr>
                  <w:tcW w:w="1097" w:type="pct"/>
                  <w:vAlign w:val="center"/>
                  <w:hideMark/>
                </w:tcPr>
                <w:p w14:paraId="3710A468" w14:textId="40859971" w:rsidR="009A0D3F" w:rsidRPr="00514EFC" w:rsidRDefault="009A0D3F" w:rsidP="009A0D3F">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1</w:t>
                  </w:r>
                </w:p>
              </w:tc>
              <w:tc>
                <w:tcPr>
                  <w:tcW w:w="922" w:type="pct"/>
                  <w:vAlign w:val="center"/>
                  <w:hideMark/>
                </w:tcPr>
                <w:p w14:paraId="147FF191" w14:textId="54792F41" w:rsidR="009A0D3F" w:rsidRPr="00514EFC" w:rsidRDefault="009A0D3F" w:rsidP="009A0D3F">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1</w:t>
                  </w:r>
                </w:p>
              </w:tc>
              <w:tc>
                <w:tcPr>
                  <w:tcW w:w="871" w:type="pct"/>
                  <w:vAlign w:val="center"/>
                  <w:hideMark/>
                </w:tcPr>
                <w:p w14:paraId="0B6309FE" w14:textId="2B8713EE" w:rsidR="009A0D3F" w:rsidRPr="00514EFC" w:rsidRDefault="009A0D3F" w:rsidP="009A0D3F">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1</w:t>
                  </w:r>
                </w:p>
              </w:tc>
            </w:tr>
            <w:tr w:rsidR="009A0D3F" w:rsidRPr="00514EFC" w14:paraId="79292DE9" w14:textId="77777777" w:rsidTr="002E6AA8">
              <w:trPr>
                <w:trHeight w:val="197"/>
              </w:trPr>
              <w:tc>
                <w:tcPr>
                  <w:cnfStyle w:val="001000000000" w:firstRow="0" w:lastRow="0" w:firstColumn="1" w:lastColumn="0" w:oddVBand="0" w:evenVBand="0" w:oddHBand="0" w:evenHBand="0" w:firstRowFirstColumn="0" w:firstRowLastColumn="0" w:lastRowFirstColumn="0" w:lastRowLastColumn="0"/>
                  <w:tcW w:w="2110" w:type="pct"/>
                  <w:vAlign w:val="center"/>
                  <w:hideMark/>
                </w:tcPr>
                <w:p w14:paraId="49866FD9" w14:textId="417F44FE" w:rsidR="009A0D3F" w:rsidRPr="00514EFC" w:rsidRDefault="009A0D3F" w:rsidP="009A0D3F">
                  <w:pPr>
                    <w:ind w:firstLine="0"/>
                    <w:rPr>
                      <w:rFonts w:ascii="Aptos Narrow" w:eastAsia="Times New Roman" w:hAnsi="Aptos Narrow" w:cs="Times New Roman"/>
                      <w:color w:val="000000"/>
                      <w:szCs w:val="22"/>
                      <w:lang w:eastAsia="en-US"/>
                    </w:rPr>
                  </w:pPr>
                  <w:r>
                    <w:rPr>
                      <w:rFonts w:ascii="Aptos Narrow" w:hAnsi="Aptos Narrow"/>
                      <w:color w:val="000000"/>
                      <w:szCs w:val="22"/>
                    </w:rPr>
                    <w:t>Open file</w:t>
                  </w:r>
                </w:p>
              </w:tc>
              <w:tc>
                <w:tcPr>
                  <w:tcW w:w="1097" w:type="pct"/>
                  <w:vAlign w:val="center"/>
                  <w:hideMark/>
                </w:tcPr>
                <w:p w14:paraId="457DA396" w14:textId="270B2BA0" w:rsidR="009A0D3F" w:rsidRPr="00514EFC" w:rsidRDefault="009A0D3F" w:rsidP="009A0D3F">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1</w:t>
                  </w:r>
                </w:p>
              </w:tc>
              <w:tc>
                <w:tcPr>
                  <w:tcW w:w="922" w:type="pct"/>
                  <w:vAlign w:val="center"/>
                  <w:hideMark/>
                </w:tcPr>
                <w:p w14:paraId="7FF97D77" w14:textId="69098F2E" w:rsidR="009A0D3F" w:rsidRPr="00514EFC" w:rsidRDefault="009A0D3F" w:rsidP="009A0D3F">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1</w:t>
                  </w:r>
                </w:p>
              </w:tc>
              <w:tc>
                <w:tcPr>
                  <w:tcW w:w="871" w:type="pct"/>
                  <w:vAlign w:val="center"/>
                  <w:hideMark/>
                </w:tcPr>
                <w:p w14:paraId="214F457A" w14:textId="182039B1" w:rsidR="009A0D3F" w:rsidRPr="00514EFC" w:rsidRDefault="009A0D3F" w:rsidP="009A0D3F">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1</w:t>
                  </w:r>
                </w:p>
              </w:tc>
            </w:tr>
            <w:tr w:rsidR="009A0D3F" w:rsidRPr="00514EFC" w14:paraId="2CFA2283" w14:textId="77777777" w:rsidTr="002E6AA8">
              <w:trPr>
                <w:cnfStyle w:val="000000100000" w:firstRow="0" w:lastRow="0" w:firstColumn="0" w:lastColumn="0" w:oddVBand="0" w:evenVBand="0" w:oddHBand="1" w:evenHBand="0" w:firstRowFirstColumn="0" w:firstRowLastColumn="0" w:lastRowFirstColumn="0" w:lastRowLastColumn="0"/>
                <w:trHeight w:val="789"/>
              </w:trPr>
              <w:tc>
                <w:tcPr>
                  <w:cnfStyle w:val="001000000000" w:firstRow="0" w:lastRow="0" w:firstColumn="1" w:lastColumn="0" w:oddVBand="0" w:evenVBand="0" w:oddHBand="0" w:evenHBand="0" w:firstRowFirstColumn="0" w:firstRowLastColumn="0" w:lastRowFirstColumn="0" w:lastRowLastColumn="0"/>
                  <w:tcW w:w="2110" w:type="pct"/>
                  <w:vAlign w:val="center"/>
                  <w:hideMark/>
                </w:tcPr>
                <w:p w14:paraId="3BD3469F" w14:textId="0C4AE517" w:rsidR="009A0D3F" w:rsidRPr="00514EFC" w:rsidRDefault="009A0D3F" w:rsidP="009A0D3F">
                  <w:pPr>
                    <w:ind w:firstLine="0"/>
                    <w:rPr>
                      <w:rFonts w:ascii="Aptos Narrow" w:eastAsia="Times New Roman" w:hAnsi="Aptos Narrow" w:cs="Times New Roman"/>
                      <w:color w:val="000000"/>
                      <w:szCs w:val="22"/>
                      <w:lang w:eastAsia="en-US"/>
                    </w:rPr>
                  </w:pPr>
                  <w:r>
                    <w:rPr>
                      <w:rFonts w:ascii="Aptos Narrow" w:hAnsi="Aptos Narrow"/>
                      <w:color w:val="000000"/>
                      <w:szCs w:val="22"/>
                    </w:rPr>
                    <w:t>Check whether file opened</w:t>
                  </w:r>
                </w:p>
              </w:tc>
              <w:tc>
                <w:tcPr>
                  <w:tcW w:w="1097" w:type="pct"/>
                  <w:vAlign w:val="center"/>
                  <w:hideMark/>
                </w:tcPr>
                <w:p w14:paraId="334908B8" w14:textId="23B46C0D" w:rsidR="009A0D3F" w:rsidRPr="00514EFC" w:rsidRDefault="009A0D3F" w:rsidP="009A0D3F">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1</w:t>
                  </w:r>
                </w:p>
              </w:tc>
              <w:tc>
                <w:tcPr>
                  <w:tcW w:w="922" w:type="pct"/>
                  <w:vAlign w:val="center"/>
                  <w:hideMark/>
                </w:tcPr>
                <w:p w14:paraId="13E05536" w14:textId="6F77AD47" w:rsidR="009A0D3F" w:rsidRPr="00514EFC" w:rsidRDefault="009A0D3F" w:rsidP="009A0D3F">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1</w:t>
                  </w:r>
                </w:p>
              </w:tc>
              <w:tc>
                <w:tcPr>
                  <w:tcW w:w="871" w:type="pct"/>
                  <w:vAlign w:val="center"/>
                  <w:hideMark/>
                </w:tcPr>
                <w:p w14:paraId="2031AE58" w14:textId="6794156A" w:rsidR="009A0D3F" w:rsidRPr="00514EFC" w:rsidRDefault="009A0D3F" w:rsidP="009A0D3F">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1</w:t>
                  </w:r>
                </w:p>
              </w:tc>
            </w:tr>
            <w:tr w:rsidR="009A0D3F" w:rsidRPr="00514EFC" w14:paraId="2166DB3A" w14:textId="77777777" w:rsidTr="002E6AA8">
              <w:trPr>
                <w:trHeight w:val="394"/>
              </w:trPr>
              <w:tc>
                <w:tcPr>
                  <w:cnfStyle w:val="001000000000" w:firstRow="0" w:lastRow="0" w:firstColumn="1" w:lastColumn="0" w:oddVBand="0" w:evenVBand="0" w:oddHBand="0" w:evenHBand="0" w:firstRowFirstColumn="0" w:firstRowLastColumn="0" w:lastRowFirstColumn="0" w:lastRowLastColumn="0"/>
                  <w:tcW w:w="2110" w:type="pct"/>
                  <w:vAlign w:val="center"/>
                  <w:hideMark/>
                </w:tcPr>
                <w:p w14:paraId="130ACC71" w14:textId="1022CCDA" w:rsidR="009A0D3F" w:rsidRPr="00514EFC" w:rsidRDefault="009A0D3F" w:rsidP="009A0D3F">
                  <w:pPr>
                    <w:ind w:firstLine="0"/>
                    <w:rPr>
                      <w:rFonts w:ascii="Aptos Narrow" w:eastAsia="Times New Roman" w:hAnsi="Aptos Narrow" w:cs="Times New Roman"/>
                      <w:color w:val="000000"/>
                      <w:szCs w:val="22"/>
                      <w:lang w:eastAsia="en-US"/>
                    </w:rPr>
                  </w:pPr>
                  <w:r>
                    <w:rPr>
                      <w:rFonts w:ascii="Aptos Narrow" w:hAnsi="Aptos Narrow"/>
                      <w:color w:val="000000"/>
                      <w:szCs w:val="22"/>
                    </w:rPr>
                    <w:t>Read next line</w:t>
                  </w:r>
                </w:p>
              </w:tc>
              <w:tc>
                <w:tcPr>
                  <w:tcW w:w="1097" w:type="pct"/>
                  <w:vAlign w:val="center"/>
                  <w:hideMark/>
                </w:tcPr>
                <w:p w14:paraId="2051BE27" w14:textId="48AEB132" w:rsidR="009A0D3F" w:rsidRPr="00514EFC" w:rsidRDefault="009A0D3F" w:rsidP="009A0D3F">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1</w:t>
                  </w:r>
                </w:p>
              </w:tc>
              <w:tc>
                <w:tcPr>
                  <w:tcW w:w="922" w:type="pct"/>
                  <w:vAlign w:val="center"/>
                  <w:hideMark/>
                </w:tcPr>
                <w:p w14:paraId="7AF8B35C" w14:textId="10CF7819" w:rsidR="009A0D3F" w:rsidRPr="00514EFC" w:rsidRDefault="009A0D3F" w:rsidP="009A0D3F">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n</w:t>
                  </w:r>
                </w:p>
              </w:tc>
              <w:tc>
                <w:tcPr>
                  <w:tcW w:w="871" w:type="pct"/>
                  <w:vAlign w:val="center"/>
                  <w:hideMark/>
                </w:tcPr>
                <w:p w14:paraId="3205BE6B" w14:textId="470C270D" w:rsidR="009A0D3F" w:rsidRPr="00514EFC" w:rsidRDefault="009A0D3F" w:rsidP="009A0D3F">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n</w:t>
                  </w:r>
                </w:p>
              </w:tc>
            </w:tr>
            <w:tr w:rsidR="009A0D3F" w:rsidRPr="00514EFC" w14:paraId="59C67AA2" w14:textId="77777777" w:rsidTr="002E6AA8">
              <w:trPr>
                <w:cnfStyle w:val="000000100000" w:firstRow="0" w:lastRow="0" w:firstColumn="0" w:lastColumn="0" w:oddVBand="0" w:evenVBand="0" w:oddHBand="1" w:evenHBand="0" w:firstRowFirstColumn="0" w:firstRowLastColumn="0" w:lastRowFirstColumn="0" w:lastRowLastColumn="0"/>
                <w:trHeight w:val="592"/>
              </w:trPr>
              <w:tc>
                <w:tcPr>
                  <w:cnfStyle w:val="001000000000" w:firstRow="0" w:lastRow="0" w:firstColumn="1" w:lastColumn="0" w:oddVBand="0" w:evenVBand="0" w:oddHBand="0" w:evenHBand="0" w:firstRowFirstColumn="0" w:firstRowLastColumn="0" w:lastRowFirstColumn="0" w:lastRowLastColumn="0"/>
                  <w:tcW w:w="2110" w:type="pct"/>
                  <w:vAlign w:val="center"/>
                  <w:hideMark/>
                </w:tcPr>
                <w:p w14:paraId="01F4F712" w14:textId="7F0016E0" w:rsidR="009A0D3F" w:rsidRPr="00514EFC" w:rsidRDefault="009A0D3F" w:rsidP="009A0D3F">
                  <w:pPr>
                    <w:ind w:firstLine="0"/>
                    <w:rPr>
                      <w:rFonts w:ascii="Aptos Narrow" w:eastAsia="Times New Roman" w:hAnsi="Aptos Narrow" w:cs="Times New Roman"/>
                      <w:color w:val="000000"/>
                      <w:szCs w:val="22"/>
                      <w:lang w:eastAsia="en-US"/>
                    </w:rPr>
                  </w:pPr>
                  <w:r>
                    <w:rPr>
                      <w:rFonts w:ascii="Aptos Narrow" w:hAnsi="Aptos Narrow"/>
                      <w:color w:val="000000"/>
                      <w:szCs w:val="22"/>
                    </w:rPr>
                    <w:t>Split line into tokens</w:t>
                  </w:r>
                </w:p>
              </w:tc>
              <w:tc>
                <w:tcPr>
                  <w:tcW w:w="1097" w:type="pct"/>
                  <w:vAlign w:val="center"/>
                  <w:hideMark/>
                </w:tcPr>
                <w:p w14:paraId="2DB72D74" w14:textId="1755C1C2" w:rsidR="009A0D3F" w:rsidRPr="00514EFC" w:rsidRDefault="009A0D3F" w:rsidP="009A0D3F">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1</w:t>
                  </w:r>
                </w:p>
              </w:tc>
              <w:tc>
                <w:tcPr>
                  <w:tcW w:w="922" w:type="pct"/>
                  <w:vAlign w:val="center"/>
                  <w:hideMark/>
                </w:tcPr>
                <w:p w14:paraId="675792A8" w14:textId="4E2E13A6" w:rsidR="009A0D3F" w:rsidRPr="00514EFC" w:rsidRDefault="009A0D3F" w:rsidP="009A0D3F">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n</w:t>
                  </w:r>
                </w:p>
              </w:tc>
              <w:tc>
                <w:tcPr>
                  <w:tcW w:w="871" w:type="pct"/>
                  <w:vAlign w:val="center"/>
                  <w:hideMark/>
                </w:tcPr>
                <w:p w14:paraId="25A22DDF" w14:textId="236347F4" w:rsidR="009A0D3F" w:rsidRPr="00514EFC" w:rsidRDefault="009A0D3F" w:rsidP="009A0D3F">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n</w:t>
                  </w:r>
                </w:p>
              </w:tc>
            </w:tr>
            <w:tr w:rsidR="009A0D3F" w:rsidRPr="00514EFC" w14:paraId="0E9559CD" w14:textId="77777777" w:rsidTr="002E6AA8">
              <w:trPr>
                <w:trHeight w:val="592"/>
              </w:trPr>
              <w:tc>
                <w:tcPr>
                  <w:cnfStyle w:val="001000000000" w:firstRow="0" w:lastRow="0" w:firstColumn="1" w:lastColumn="0" w:oddVBand="0" w:evenVBand="0" w:oddHBand="0" w:evenHBand="0" w:firstRowFirstColumn="0" w:firstRowLastColumn="0" w:lastRowFirstColumn="0" w:lastRowLastColumn="0"/>
                  <w:tcW w:w="2110" w:type="pct"/>
                  <w:vAlign w:val="center"/>
                  <w:hideMark/>
                </w:tcPr>
                <w:p w14:paraId="2E5B82A7" w14:textId="5C32C3A0" w:rsidR="009A0D3F" w:rsidRPr="00514EFC" w:rsidRDefault="009A0D3F" w:rsidP="009A0D3F">
                  <w:pPr>
                    <w:ind w:firstLine="0"/>
                    <w:rPr>
                      <w:rFonts w:ascii="Aptos Narrow" w:eastAsia="Times New Roman" w:hAnsi="Aptos Narrow" w:cs="Times New Roman"/>
                      <w:color w:val="000000"/>
                      <w:szCs w:val="22"/>
                      <w:lang w:eastAsia="en-US"/>
                    </w:rPr>
                  </w:pPr>
                  <w:r>
                    <w:rPr>
                      <w:rFonts w:ascii="Aptos Narrow" w:hAnsi="Aptos Narrow"/>
                      <w:color w:val="000000"/>
                      <w:szCs w:val="22"/>
                    </w:rPr>
                    <w:t>Check token count</w:t>
                  </w:r>
                </w:p>
              </w:tc>
              <w:tc>
                <w:tcPr>
                  <w:tcW w:w="1097" w:type="pct"/>
                  <w:vAlign w:val="center"/>
                  <w:hideMark/>
                </w:tcPr>
                <w:p w14:paraId="07B0066E" w14:textId="4C545945" w:rsidR="009A0D3F" w:rsidRPr="00514EFC" w:rsidRDefault="009A0D3F" w:rsidP="009A0D3F">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1</w:t>
                  </w:r>
                </w:p>
              </w:tc>
              <w:tc>
                <w:tcPr>
                  <w:tcW w:w="922" w:type="pct"/>
                  <w:vAlign w:val="center"/>
                  <w:hideMark/>
                </w:tcPr>
                <w:p w14:paraId="06F36190" w14:textId="7E6E89AA" w:rsidR="009A0D3F" w:rsidRPr="00514EFC" w:rsidRDefault="009A0D3F" w:rsidP="009A0D3F">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n</w:t>
                  </w:r>
                </w:p>
              </w:tc>
              <w:tc>
                <w:tcPr>
                  <w:tcW w:w="871" w:type="pct"/>
                  <w:vAlign w:val="center"/>
                  <w:hideMark/>
                </w:tcPr>
                <w:p w14:paraId="41F27C3F" w14:textId="467784E0" w:rsidR="009A0D3F" w:rsidRPr="00514EFC" w:rsidRDefault="009A0D3F" w:rsidP="009A0D3F">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n</w:t>
                  </w:r>
                </w:p>
              </w:tc>
            </w:tr>
            <w:tr w:rsidR="009A0D3F" w:rsidRPr="00514EFC" w14:paraId="4E1A8E5D" w14:textId="77777777" w:rsidTr="002E6AA8">
              <w:trPr>
                <w:cnfStyle w:val="000000100000" w:firstRow="0" w:lastRow="0" w:firstColumn="0" w:lastColumn="0" w:oddVBand="0" w:evenVBand="0" w:oddHBand="1" w:evenHBand="0" w:firstRowFirstColumn="0" w:firstRowLastColumn="0" w:lastRowFirstColumn="0" w:lastRowLastColumn="0"/>
                <w:trHeight w:val="592"/>
              </w:trPr>
              <w:tc>
                <w:tcPr>
                  <w:cnfStyle w:val="001000000000" w:firstRow="0" w:lastRow="0" w:firstColumn="1" w:lastColumn="0" w:oddVBand="0" w:evenVBand="0" w:oddHBand="0" w:evenHBand="0" w:firstRowFirstColumn="0" w:firstRowLastColumn="0" w:lastRowFirstColumn="0" w:lastRowLastColumn="0"/>
                  <w:tcW w:w="2110" w:type="pct"/>
                  <w:vAlign w:val="center"/>
                  <w:hideMark/>
                </w:tcPr>
                <w:p w14:paraId="12A2C9F1" w14:textId="689AAF9F" w:rsidR="009A0D3F" w:rsidRPr="00514EFC" w:rsidRDefault="009A0D3F" w:rsidP="009A0D3F">
                  <w:pPr>
                    <w:ind w:firstLine="0"/>
                    <w:rPr>
                      <w:rFonts w:ascii="Aptos Narrow" w:eastAsia="Times New Roman" w:hAnsi="Aptos Narrow" w:cs="Times New Roman"/>
                      <w:color w:val="000000"/>
                      <w:szCs w:val="22"/>
                      <w:lang w:eastAsia="en-US"/>
                    </w:rPr>
                  </w:pPr>
                  <w:r>
                    <w:rPr>
                      <w:rFonts w:ascii="Aptos Narrow" w:hAnsi="Aptos Narrow"/>
                      <w:color w:val="000000"/>
                      <w:szCs w:val="22"/>
                    </w:rPr>
                    <w:t>Create Course object</w:t>
                  </w:r>
                </w:p>
              </w:tc>
              <w:tc>
                <w:tcPr>
                  <w:tcW w:w="1097" w:type="pct"/>
                  <w:vAlign w:val="center"/>
                  <w:hideMark/>
                </w:tcPr>
                <w:p w14:paraId="0A29EC6F" w14:textId="4F1BA1FF" w:rsidR="009A0D3F" w:rsidRPr="00514EFC" w:rsidRDefault="009A0D3F" w:rsidP="009A0D3F">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1</w:t>
                  </w:r>
                </w:p>
              </w:tc>
              <w:tc>
                <w:tcPr>
                  <w:tcW w:w="922" w:type="pct"/>
                  <w:vAlign w:val="center"/>
                  <w:hideMark/>
                </w:tcPr>
                <w:p w14:paraId="0560158D" w14:textId="327D9449" w:rsidR="009A0D3F" w:rsidRPr="00514EFC" w:rsidRDefault="009A0D3F" w:rsidP="009A0D3F">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n</w:t>
                  </w:r>
                </w:p>
              </w:tc>
              <w:tc>
                <w:tcPr>
                  <w:tcW w:w="871" w:type="pct"/>
                  <w:vAlign w:val="center"/>
                  <w:hideMark/>
                </w:tcPr>
                <w:p w14:paraId="522770AD" w14:textId="41F42CF5" w:rsidR="009A0D3F" w:rsidRPr="00514EFC" w:rsidRDefault="009A0D3F" w:rsidP="009A0D3F">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n</w:t>
                  </w:r>
                </w:p>
              </w:tc>
            </w:tr>
            <w:tr w:rsidR="009A0D3F" w:rsidRPr="00514EFC" w14:paraId="43261645" w14:textId="77777777" w:rsidTr="002E6AA8">
              <w:trPr>
                <w:trHeight w:val="592"/>
              </w:trPr>
              <w:tc>
                <w:tcPr>
                  <w:cnfStyle w:val="001000000000" w:firstRow="0" w:lastRow="0" w:firstColumn="1" w:lastColumn="0" w:oddVBand="0" w:evenVBand="0" w:oddHBand="0" w:evenHBand="0" w:firstRowFirstColumn="0" w:firstRowLastColumn="0" w:lastRowFirstColumn="0" w:lastRowLastColumn="0"/>
                  <w:tcW w:w="2110" w:type="pct"/>
                  <w:vAlign w:val="center"/>
                  <w:hideMark/>
                </w:tcPr>
                <w:p w14:paraId="6BD466BD" w14:textId="362BE9E3" w:rsidR="009A0D3F" w:rsidRPr="00514EFC" w:rsidRDefault="009A0D3F" w:rsidP="009A0D3F">
                  <w:pPr>
                    <w:ind w:firstLine="0"/>
                    <w:rPr>
                      <w:rFonts w:ascii="Aptos Narrow" w:eastAsia="Times New Roman" w:hAnsi="Aptos Narrow" w:cs="Times New Roman"/>
                      <w:color w:val="000000"/>
                      <w:szCs w:val="22"/>
                      <w:lang w:eastAsia="en-US"/>
                    </w:rPr>
                  </w:pPr>
                  <w:r>
                    <w:rPr>
                      <w:rFonts w:ascii="Aptos Narrow" w:hAnsi="Aptos Narrow"/>
                      <w:color w:val="000000"/>
                      <w:szCs w:val="22"/>
                    </w:rPr>
                    <w:t>Set course number</w:t>
                  </w:r>
                </w:p>
              </w:tc>
              <w:tc>
                <w:tcPr>
                  <w:tcW w:w="1097" w:type="pct"/>
                  <w:vAlign w:val="center"/>
                  <w:hideMark/>
                </w:tcPr>
                <w:p w14:paraId="4E766283" w14:textId="38D1AD2F" w:rsidR="009A0D3F" w:rsidRPr="00514EFC" w:rsidRDefault="009A0D3F" w:rsidP="009A0D3F">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1</w:t>
                  </w:r>
                </w:p>
              </w:tc>
              <w:tc>
                <w:tcPr>
                  <w:tcW w:w="922" w:type="pct"/>
                  <w:vAlign w:val="center"/>
                  <w:hideMark/>
                </w:tcPr>
                <w:p w14:paraId="2EAE0D30" w14:textId="6025DC7E" w:rsidR="009A0D3F" w:rsidRPr="00514EFC" w:rsidRDefault="009A0D3F" w:rsidP="009A0D3F">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n</w:t>
                  </w:r>
                </w:p>
              </w:tc>
              <w:tc>
                <w:tcPr>
                  <w:tcW w:w="871" w:type="pct"/>
                  <w:vAlign w:val="center"/>
                  <w:hideMark/>
                </w:tcPr>
                <w:p w14:paraId="663CBCDB" w14:textId="404E06D0" w:rsidR="009A0D3F" w:rsidRPr="00514EFC" w:rsidRDefault="009A0D3F" w:rsidP="009A0D3F">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n</w:t>
                  </w:r>
                </w:p>
              </w:tc>
            </w:tr>
            <w:tr w:rsidR="009A0D3F" w:rsidRPr="00514EFC" w14:paraId="7B1893E2" w14:textId="77777777" w:rsidTr="002E6AA8">
              <w:trPr>
                <w:cnfStyle w:val="000000100000" w:firstRow="0" w:lastRow="0" w:firstColumn="0" w:lastColumn="0" w:oddVBand="0" w:evenVBand="0" w:oddHBand="1" w:evenHBand="0" w:firstRowFirstColumn="0" w:firstRowLastColumn="0" w:lastRowFirstColumn="0" w:lastRowLastColumn="0"/>
                <w:trHeight w:val="592"/>
              </w:trPr>
              <w:tc>
                <w:tcPr>
                  <w:cnfStyle w:val="001000000000" w:firstRow="0" w:lastRow="0" w:firstColumn="1" w:lastColumn="0" w:oddVBand="0" w:evenVBand="0" w:oddHBand="0" w:evenHBand="0" w:firstRowFirstColumn="0" w:firstRowLastColumn="0" w:lastRowFirstColumn="0" w:lastRowLastColumn="0"/>
                  <w:tcW w:w="2110" w:type="pct"/>
                  <w:vAlign w:val="center"/>
                  <w:hideMark/>
                </w:tcPr>
                <w:p w14:paraId="27312072" w14:textId="120AA4CE" w:rsidR="009A0D3F" w:rsidRPr="00514EFC" w:rsidRDefault="009A0D3F" w:rsidP="009A0D3F">
                  <w:pPr>
                    <w:ind w:firstLine="0"/>
                    <w:rPr>
                      <w:rFonts w:ascii="Aptos Narrow" w:eastAsia="Times New Roman" w:hAnsi="Aptos Narrow" w:cs="Times New Roman"/>
                      <w:color w:val="000000"/>
                      <w:szCs w:val="22"/>
                      <w:lang w:eastAsia="en-US"/>
                    </w:rPr>
                  </w:pPr>
                  <w:r>
                    <w:rPr>
                      <w:rFonts w:ascii="Aptos Narrow" w:hAnsi="Aptos Narrow"/>
                      <w:color w:val="000000"/>
                      <w:szCs w:val="22"/>
                    </w:rPr>
                    <w:t>Set course name</w:t>
                  </w:r>
                </w:p>
              </w:tc>
              <w:tc>
                <w:tcPr>
                  <w:tcW w:w="1097" w:type="pct"/>
                  <w:vAlign w:val="center"/>
                  <w:hideMark/>
                </w:tcPr>
                <w:p w14:paraId="22B684EA" w14:textId="52162799" w:rsidR="009A0D3F" w:rsidRPr="00514EFC" w:rsidRDefault="009A0D3F" w:rsidP="009A0D3F">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1</w:t>
                  </w:r>
                </w:p>
              </w:tc>
              <w:tc>
                <w:tcPr>
                  <w:tcW w:w="922" w:type="pct"/>
                  <w:vAlign w:val="center"/>
                  <w:hideMark/>
                </w:tcPr>
                <w:p w14:paraId="4F15D422" w14:textId="2DE72A22" w:rsidR="009A0D3F" w:rsidRPr="00514EFC" w:rsidRDefault="009A0D3F" w:rsidP="009A0D3F">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n</w:t>
                  </w:r>
                </w:p>
              </w:tc>
              <w:tc>
                <w:tcPr>
                  <w:tcW w:w="871" w:type="pct"/>
                  <w:vAlign w:val="center"/>
                  <w:hideMark/>
                </w:tcPr>
                <w:p w14:paraId="1377EF00" w14:textId="214138EE" w:rsidR="009A0D3F" w:rsidRPr="00514EFC" w:rsidRDefault="009A0D3F" w:rsidP="009A0D3F">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n</w:t>
                  </w:r>
                </w:p>
              </w:tc>
            </w:tr>
            <w:tr w:rsidR="009A0D3F" w:rsidRPr="00514EFC" w14:paraId="47D18E4C" w14:textId="77777777" w:rsidTr="002E6AA8">
              <w:trPr>
                <w:trHeight w:val="592"/>
              </w:trPr>
              <w:tc>
                <w:tcPr>
                  <w:cnfStyle w:val="001000000000" w:firstRow="0" w:lastRow="0" w:firstColumn="1" w:lastColumn="0" w:oddVBand="0" w:evenVBand="0" w:oddHBand="0" w:evenHBand="0" w:firstRowFirstColumn="0" w:firstRowLastColumn="0" w:lastRowFirstColumn="0" w:lastRowLastColumn="0"/>
                  <w:tcW w:w="2110" w:type="pct"/>
                  <w:vAlign w:val="center"/>
                  <w:hideMark/>
                </w:tcPr>
                <w:p w14:paraId="78EE50D7" w14:textId="3496446E" w:rsidR="009A0D3F" w:rsidRPr="00514EFC" w:rsidRDefault="009A0D3F" w:rsidP="009A0D3F">
                  <w:pPr>
                    <w:ind w:firstLine="0"/>
                    <w:rPr>
                      <w:rFonts w:ascii="Aptos Narrow" w:eastAsia="Times New Roman" w:hAnsi="Aptos Narrow" w:cs="Times New Roman"/>
                      <w:color w:val="000000"/>
                      <w:szCs w:val="22"/>
                      <w:lang w:eastAsia="en-US"/>
                    </w:rPr>
                  </w:pPr>
                  <w:r>
                    <w:rPr>
                      <w:rFonts w:ascii="Aptos Narrow" w:hAnsi="Aptos Narrow"/>
                      <w:color w:val="000000"/>
                      <w:szCs w:val="22"/>
                    </w:rPr>
                    <w:lastRenderedPageBreak/>
                    <w:t>Add prerequisites</w:t>
                  </w:r>
                </w:p>
              </w:tc>
              <w:tc>
                <w:tcPr>
                  <w:tcW w:w="1097" w:type="pct"/>
                  <w:vAlign w:val="center"/>
                  <w:hideMark/>
                </w:tcPr>
                <w:p w14:paraId="69A03F2A" w14:textId="429E71CE" w:rsidR="009A0D3F" w:rsidRPr="00514EFC" w:rsidRDefault="009A0D3F" w:rsidP="009A0D3F">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1</w:t>
                  </w:r>
                </w:p>
              </w:tc>
              <w:tc>
                <w:tcPr>
                  <w:tcW w:w="922" w:type="pct"/>
                  <w:vAlign w:val="center"/>
                  <w:hideMark/>
                </w:tcPr>
                <w:p w14:paraId="43A42039" w14:textId="0CE49E44" w:rsidR="009A0D3F" w:rsidRPr="00514EFC" w:rsidRDefault="009A0D3F" w:rsidP="009A0D3F">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up to n²</w:t>
                  </w:r>
                </w:p>
              </w:tc>
              <w:tc>
                <w:tcPr>
                  <w:tcW w:w="871" w:type="pct"/>
                  <w:vAlign w:val="center"/>
                  <w:hideMark/>
                </w:tcPr>
                <w:p w14:paraId="0A750F1D" w14:textId="23BB88DE" w:rsidR="009A0D3F" w:rsidRPr="00514EFC" w:rsidRDefault="009A0D3F" w:rsidP="009A0D3F">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n²</w:t>
                  </w:r>
                </w:p>
              </w:tc>
            </w:tr>
            <w:tr w:rsidR="009A0D3F" w:rsidRPr="00514EFC" w14:paraId="7C1C0FB1" w14:textId="77777777" w:rsidTr="002E6AA8">
              <w:trPr>
                <w:cnfStyle w:val="000000100000" w:firstRow="0" w:lastRow="0" w:firstColumn="0" w:lastColumn="0" w:oddVBand="0" w:evenVBand="0" w:oddHBand="1" w:evenHBand="0" w:firstRowFirstColumn="0" w:firstRowLastColumn="0" w:lastRowFirstColumn="0" w:lastRowLastColumn="0"/>
                <w:trHeight w:val="789"/>
              </w:trPr>
              <w:tc>
                <w:tcPr>
                  <w:cnfStyle w:val="001000000000" w:firstRow="0" w:lastRow="0" w:firstColumn="1" w:lastColumn="0" w:oddVBand="0" w:evenVBand="0" w:oddHBand="0" w:evenHBand="0" w:firstRowFirstColumn="0" w:firstRowLastColumn="0" w:lastRowFirstColumn="0" w:lastRowLastColumn="0"/>
                  <w:tcW w:w="2110" w:type="pct"/>
                  <w:vAlign w:val="center"/>
                  <w:hideMark/>
                </w:tcPr>
                <w:p w14:paraId="4D4CCD61" w14:textId="47CA36D5" w:rsidR="009A0D3F" w:rsidRPr="00514EFC" w:rsidRDefault="009A0D3F" w:rsidP="009A0D3F">
                  <w:pPr>
                    <w:ind w:firstLine="0"/>
                    <w:rPr>
                      <w:rFonts w:ascii="Aptos Narrow" w:eastAsia="Times New Roman" w:hAnsi="Aptos Narrow" w:cs="Times New Roman"/>
                      <w:color w:val="000000"/>
                      <w:szCs w:val="22"/>
                      <w:lang w:eastAsia="en-US"/>
                    </w:rPr>
                  </w:pPr>
                  <w:r>
                    <w:rPr>
                      <w:rFonts w:ascii="Aptos Narrow" w:hAnsi="Aptos Narrow"/>
                      <w:color w:val="000000"/>
                      <w:szCs w:val="22"/>
                    </w:rPr>
                    <w:t>Add Course to temporary vector</w:t>
                  </w:r>
                </w:p>
              </w:tc>
              <w:tc>
                <w:tcPr>
                  <w:tcW w:w="1097" w:type="pct"/>
                  <w:vAlign w:val="center"/>
                  <w:hideMark/>
                </w:tcPr>
                <w:p w14:paraId="166FDEED" w14:textId="0F05C65E" w:rsidR="009A0D3F" w:rsidRPr="00514EFC" w:rsidRDefault="009A0D3F" w:rsidP="009A0D3F">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1</w:t>
                  </w:r>
                </w:p>
              </w:tc>
              <w:tc>
                <w:tcPr>
                  <w:tcW w:w="922" w:type="pct"/>
                  <w:vAlign w:val="center"/>
                  <w:hideMark/>
                </w:tcPr>
                <w:p w14:paraId="5CC7F806" w14:textId="36AB83F4" w:rsidR="009A0D3F" w:rsidRPr="00514EFC" w:rsidRDefault="009A0D3F" w:rsidP="009A0D3F">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n</w:t>
                  </w:r>
                </w:p>
              </w:tc>
              <w:tc>
                <w:tcPr>
                  <w:tcW w:w="871" w:type="pct"/>
                  <w:vAlign w:val="center"/>
                  <w:hideMark/>
                </w:tcPr>
                <w:p w14:paraId="7E82D46B" w14:textId="1907B630" w:rsidR="009A0D3F" w:rsidRPr="00514EFC" w:rsidRDefault="009A0D3F" w:rsidP="009A0D3F">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n</w:t>
                  </w:r>
                </w:p>
              </w:tc>
            </w:tr>
            <w:tr w:rsidR="009A0D3F" w:rsidRPr="00514EFC" w14:paraId="09612844" w14:textId="77777777" w:rsidTr="002E6AA8">
              <w:trPr>
                <w:trHeight w:val="197"/>
              </w:trPr>
              <w:tc>
                <w:tcPr>
                  <w:cnfStyle w:val="001000000000" w:firstRow="0" w:lastRow="0" w:firstColumn="1" w:lastColumn="0" w:oddVBand="0" w:evenVBand="0" w:oddHBand="0" w:evenHBand="0" w:firstRowFirstColumn="0" w:firstRowLastColumn="0" w:lastRowFirstColumn="0" w:lastRowLastColumn="0"/>
                  <w:tcW w:w="2110" w:type="pct"/>
                  <w:vAlign w:val="center"/>
                  <w:hideMark/>
                </w:tcPr>
                <w:p w14:paraId="5B92FF32" w14:textId="0B39F3D1" w:rsidR="009A0D3F" w:rsidRPr="00514EFC" w:rsidRDefault="009A0D3F" w:rsidP="009A0D3F">
                  <w:pPr>
                    <w:ind w:firstLine="0"/>
                    <w:rPr>
                      <w:rFonts w:ascii="Aptos Narrow" w:eastAsia="Times New Roman" w:hAnsi="Aptos Narrow" w:cs="Times New Roman"/>
                      <w:color w:val="000000"/>
                      <w:szCs w:val="22"/>
                      <w:lang w:eastAsia="en-US"/>
                    </w:rPr>
                  </w:pPr>
                  <w:r>
                    <w:rPr>
                      <w:rFonts w:ascii="Aptos Narrow" w:hAnsi="Aptos Narrow"/>
                      <w:color w:val="000000"/>
                      <w:szCs w:val="22"/>
                    </w:rPr>
                    <w:t>Close file</w:t>
                  </w:r>
                </w:p>
              </w:tc>
              <w:tc>
                <w:tcPr>
                  <w:tcW w:w="1097" w:type="pct"/>
                  <w:vAlign w:val="center"/>
                  <w:hideMark/>
                </w:tcPr>
                <w:p w14:paraId="315511C8" w14:textId="68FE1A3E" w:rsidR="009A0D3F" w:rsidRPr="00514EFC" w:rsidRDefault="009A0D3F" w:rsidP="009A0D3F">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1</w:t>
                  </w:r>
                </w:p>
              </w:tc>
              <w:tc>
                <w:tcPr>
                  <w:tcW w:w="922" w:type="pct"/>
                  <w:vAlign w:val="center"/>
                  <w:hideMark/>
                </w:tcPr>
                <w:p w14:paraId="2797FFB9" w14:textId="2DCA1613" w:rsidR="009A0D3F" w:rsidRPr="00514EFC" w:rsidRDefault="009A0D3F" w:rsidP="009A0D3F">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1</w:t>
                  </w:r>
                </w:p>
              </w:tc>
              <w:tc>
                <w:tcPr>
                  <w:tcW w:w="871" w:type="pct"/>
                  <w:vAlign w:val="center"/>
                  <w:hideMark/>
                </w:tcPr>
                <w:p w14:paraId="0D3A1C6D" w14:textId="51FED40B" w:rsidR="009A0D3F" w:rsidRPr="00514EFC" w:rsidRDefault="009A0D3F" w:rsidP="009A0D3F">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1</w:t>
                  </w:r>
                </w:p>
              </w:tc>
            </w:tr>
            <w:tr w:rsidR="009A0D3F" w:rsidRPr="00514EFC" w14:paraId="557C2E60" w14:textId="77777777" w:rsidTr="002E6AA8">
              <w:trPr>
                <w:cnfStyle w:val="000000100000" w:firstRow="0" w:lastRow="0" w:firstColumn="0" w:lastColumn="0" w:oddVBand="0" w:evenVBand="0" w:oddHBand="1" w:evenHBand="0" w:firstRowFirstColumn="0" w:firstRowLastColumn="0" w:lastRowFirstColumn="0" w:lastRowLastColumn="0"/>
                <w:trHeight w:val="592"/>
              </w:trPr>
              <w:tc>
                <w:tcPr>
                  <w:cnfStyle w:val="001000000000" w:firstRow="0" w:lastRow="0" w:firstColumn="1" w:lastColumn="0" w:oddVBand="0" w:evenVBand="0" w:oddHBand="0" w:evenHBand="0" w:firstRowFirstColumn="0" w:firstRowLastColumn="0" w:lastRowFirstColumn="0" w:lastRowLastColumn="0"/>
                  <w:tcW w:w="2110" w:type="pct"/>
                  <w:vAlign w:val="center"/>
                  <w:hideMark/>
                </w:tcPr>
                <w:p w14:paraId="6F5261B0" w14:textId="4622B792" w:rsidR="009A0D3F" w:rsidRPr="00514EFC" w:rsidRDefault="009A0D3F" w:rsidP="009A0D3F">
                  <w:pPr>
                    <w:ind w:firstLine="0"/>
                    <w:rPr>
                      <w:rFonts w:ascii="Aptos Narrow" w:eastAsia="Times New Roman" w:hAnsi="Aptos Narrow" w:cs="Times New Roman"/>
                      <w:color w:val="000000"/>
                      <w:szCs w:val="22"/>
                      <w:lang w:eastAsia="en-US"/>
                    </w:rPr>
                  </w:pPr>
                  <w:r>
                    <w:rPr>
                      <w:rFonts w:ascii="Aptos Narrow" w:hAnsi="Aptos Narrow"/>
                      <w:color w:val="000000"/>
                      <w:szCs w:val="22"/>
                    </w:rPr>
                    <w:t>Validate prerequisites</w:t>
                  </w:r>
                </w:p>
              </w:tc>
              <w:tc>
                <w:tcPr>
                  <w:tcW w:w="1097" w:type="pct"/>
                  <w:vAlign w:val="center"/>
                  <w:hideMark/>
                </w:tcPr>
                <w:p w14:paraId="467A847D" w14:textId="579CE33D" w:rsidR="009A0D3F" w:rsidRPr="00514EFC" w:rsidRDefault="009A0D3F" w:rsidP="009A0D3F">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O(n³) worst case</w:t>
                  </w:r>
                </w:p>
              </w:tc>
              <w:tc>
                <w:tcPr>
                  <w:tcW w:w="922" w:type="pct"/>
                  <w:vAlign w:val="center"/>
                  <w:hideMark/>
                </w:tcPr>
                <w:p w14:paraId="65398A72" w14:textId="3409EA11" w:rsidR="009A0D3F" w:rsidRPr="00514EFC" w:rsidRDefault="009A0D3F" w:rsidP="009A0D3F">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1</w:t>
                  </w:r>
                </w:p>
              </w:tc>
              <w:tc>
                <w:tcPr>
                  <w:tcW w:w="871" w:type="pct"/>
                  <w:vAlign w:val="center"/>
                  <w:hideMark/>
                </w:tcPr>
                <w:p w14:paraId="6B812BDA" w14:textId="780FE444" w:rsidR="009A0D3F" w:rsidRPr="00514EFC" w:rsidRDefault="009A0D3F" w:rsidP="009A0D3F">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O(n³)</w:t>
                  </w:r>
                </w:p>
              </w:tc>
            </w:tr>
            <w:tr w:rsidR="009A0D3F" w:rsidRPr="00514EFC" w14:paraId="009ED5CC" w14:textId="77777777" w:rsidTr="002E6AA8">
              <w:trPr>
                <w:trHeight w:val="789"/>
              </w:trPr>
              <w:tc>
                <w:tcPr>
                  <w:cnfStyle w:val="001000000000" w:firstRow="0" w:lastRow="0" w:firstColumn="1" w:lastColumn="0" w:oddVBand="0" w:evenVBand="0" w:oddHBand="0" w:evenHBand="0" w:firstRowFirstColumn="0" w:firstRowLastColumn="0" w:lastRowFirstColumn="0" w:lastRowLastColumn="0"/>
                  <w:tcW w:w="2110" w:type="pct"/>
                  <w:vAlign w:val="center"/>
                  <w:hideMark/>
                </w:tcPr>
                <w:p w14:paraId="180BED2C" w14:textId="7E761671" w:rsidR="009A0D3F" w:rsidRPr="00514EFC" w:rsidRDefault="009A0D3F" w:rsidP="009A0D3F">
                  <w:pPr>
                    <w:ind w:firstLine="0"/>
                    <w:rPr>
                      <w:rFonts w:ascii="Aptos Narrow" w:eastAsia="Times New Roman" w:hAnsi="Aptos Narrow" w:cs="Times New Roman"/>
                      <w:color w:val="000000"/>
                      <w:szCs w:val="22"/>
                      <w:lang w:eastAsia="en-US"/>
                    </w:rPr>
                  </w:pPr>
                  <w:r>
                    <w:rPr>
                      <w:rFonts w:ascii="Aptos Narrow" w:hAnsi="Aptos Narrow"/>
                      <w:color w:val="000000"/>
                      <w:szCs w:val="22"/>
                    </w:rPr>
                    <w:t>Insert courses into hash table</w:t>
                  </w:r>
                </w:p>
              </w:tc>
              <w:tc>
                <w:tcPr>
                  <w:tcW w:w="1097" w:type="pct"/>
                  <w:vAlign w:val="center"/>
                  <w:hideMark/>
                </w:tcPr>
                <w:p w14:paraId="1C9671BA" w14:textId="466BEAB5" w:rsidR="009A0D3F" w:rsidRPr="00514EFC" w:rsidRDefault="009A0D3F" w:rsidP="009A0D3F">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O(n) worst case per insertion</w:t>
                  </w:r>
                </w:p>
              </w:tc>
              <w:tc>
                <w:tcPr>
                  <w:tcW w:w="922" w:type="pct"/>
                  <w:vAlign w:val="center"/>
                  <w:hideMark/>
                </w:tcPr>
                <w:p w14:paraId="52959DA6" w14:textId="731073EA" w:rsidR="009A0D3F" w:rsidRPr="00514EFC" w:rsidRDefault="009A0D3F" w:rsidP="009A0D3F">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n</w:t>
                  </w:r>
                </w:p>
              </w:tc>
              <w:tc>
                <w:tcPr>
                  <w:tcW w:w="871" w:type="pct"/>
                  <w:vAlign w:val="center"/>
                  <w:hideMark/>
                </w:tcPr>
                <w:p w14:paraId="50CDC22B" w14:textId="67C2C2B6" w:rsidR="009A0D3F" w:rsidRPr="00514EFC" w:rsidRDefault="009A0D3F" w:rsidP="009A0D3F">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O(n²)</w:t>
                  </w:r>
                </w:p>
              </w:tc>
            </w:tr>
            <w:tr w:rsidR="009A0D3F" w:rsidRPr="00514EFC" w14:paraId="0122BD25" w14:textId="77777777" w:rsidTr="009A0D3F">
              <w:trPr>
                <w:cnfStyle w:val="000000100000" w:firstRow="0" w:lastRow="0" w:firstColumn="0" w:lastColumn="0" w:oddVBand="0" w:evenVBand="0" w:oddHBand="1" w:evenHBand="0" w:firstRowFirstColumn="0" w:firstRowLastColumn="0" w:lastRowFirstColumn="0" w:lastRowLastColumn="0"/>
                <w:trHeight w:val="789"/>
              </w:trPr>
              <w:tc>
                <w:tcPr>
                  <w:cnfStyle w:val="001000000000" w:firstRow="0" w:lastRow="0" w:firstColumn="1" w:lastColumn="0" w:oddVBand="0" w:evenVBand="0" w:oddHBand="0" w:evenHBand="0" w:firstRowFirstColumn="0" w:firstRowLastColumn="0" w:lastRowFirstColumn="0" w:lastRowLastColumn="0"/>
                  <w:tcW w:w="2110" w:type="pct"/>
                  <w:vAlign w:val="center"/>
                </w:tcPr>
                <w:p w14:paraId="5673153A" w14:textId="59C21A53" w:rsidR="009A0D3F" w:rsidRPr="00514EFC" w:rsidRDefault="009A0D3F" w:rsidP="009A0D3F">
                  <w:pPr>
                    <w:ind w:firstLine="0"/>
                    <w:rPr>
                      <w:rFonts w:ascii="Aptos Narrow" w:eastAsia="Times New Roman" w:hAnsi="Aptos Narrow" w:cs="Times New Roman"/>
                      <w:color w:val="000000"/>
                      <w:szCs w:val="22"/>
                      <w:lang w:eastAsia="en-US"/>
                    </w:rPr>
                  </w:pPr>
                  <w:r w:rsidRPr="009A0D3F">
                    <w:rPr>
                      <w:rFonts w:ascii="Aptos Narrow" w:eastAsia="Times New Roman" w:hAnsi="Aptos Narrow" w:cs="Times New Roman"/>
                      <w:color w:val="000000"/>
                      <w:szCs w:val="22"/>
                      <w:lang w:eastAsia="en-US"/>
                    </w:rPr>
                    <w:t>Return success</w:t>
                  </w:r>
                </w:p>
              </w:tc>
              <w:tc>
                <w:tcPr>
                  <w:tcW w:w="1097" w:type="pct"/>
                  <w:vAlign w:val="center"/>
                </w:tcPr>
                <w:p w14:paraId="18023115" w14:textId="0678C284" w:rsidR="009A0D3F" w:rsidRPr="00514EFC" w:rsidRDefault="009A0D3F" w:rsidP="009A0D3F">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Cs w:val="22"/>
                      <w:lang w:eastAsia="en-US"/>
                    </w:rPr>
                  </w:pPr>
                  <w:r w:rsidRPr="009A0D3F">
                    <w:rPr>
                      <w:rFonts w:ascii="Aptos Narrow" w:eastAsia="Times New Roman" w:hAnsi="Aptos Narrow" w:cs="Times New Roman"/>
                      <w:color w:val="000000"/>
                      <w:szCs w:val="22"/>
                      <w:lang w:eastAsia="en-US"/>
                    </w:rPr>
                    <w:t>1</w:t>
                  </w:r>
                </w:p>
              </w:tc>
              <w:tc>
                <w:tcPr>
                  <w:tcW w:w="922" w:type="pct"/>
                  <w:vAlign w:val="center"/>
                </w:tcPr>
                <w:p w14:paraId="2721B265" w14:textId="61CAE5B1" w:rsidR="009A0D3F" w:rsidRPr="00514EFC" w:rsidRDefault="009A0D3F" w:rsidP="009A0D3F">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Cs w:val="22"/>
                      <w:lang w:eastAsia="en-US"/>
                    </w:rPr>
                  </w:pPr>
                  <w:r w:rsidRPr="009A0D3F">
                    <w:rPr>
                      <w:rFonts w:ascii="Aptos Narrow" w:eastAsia="Times New Roman" w:hAnsi="Aptos Narrow" w:cs="Times New Roman"/>
                      <w:color w:val="000000"/>
                      <w:szCs w:val="22"/>
                      <w:lang w:eastAsia="en-US"/>
                    </w:rPr>
                    <w:t>1</w:t>
                  </w:r>
                </w:p>
              </w:tc>
              <w:tc>
                <w:tcPr>
                  <w:tcW w:w="871" w:type="pct"/>
                  <w:vAlign w:val="center"/>
                </w:tcPr>
                <w:p w14:paraId="52C59645" w14:textId="3FDAA9CB" w:rsidR="009A0D3F" w:rsidRPr="00514EFC" w:rsidRDefault="009A0D3F" w:rsidP="009A0D3F">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Cs w:val="22"/>
                      <w:lang w:eastAsia="en-US"/>
                    </w:rPr>
                  </w:pPr>
                  <w:r w:rsidRPr="009A0D3F">
                    <w:rPr>
                      <w:rFonts w:ascii="Aptos Narrow" w:eastAsia="Times New Roman" w:hAnsi="Aptos Narrow" w:cs="Times New Roman"/>
                      <w:color w:val="000000"/>
                      <w:szCs w:val="22"/>
                      <w:lang w:eastAsia="en-US"/>
                    </w:rPr>
                    <w:t>1</w:t>
                  </w:r>
                </w:p>
              </w:tc>
            </w:tr>
            <w:tr w:rsidR="002D72F9" w:rsidRPr="00514EFC" w14:paraId="7B98FA8C" w14:textId="77777777" w:rsidTr="00A52073">
              <w:trPr>
                <w:trHeight w:val="789"/>
              </w:trPr>
              <w:tc>
                <w:tcPr>
                  <w:cnfStyle w:val="001000000000" w:firstRow="0" w:lastRow="0" w:firstColumn="1" w:lastColumn="0" w:oddVBand="0" w:evenVBand="0" w:oddHBand="0" w:evenHBand="0" w:firstRowFirstColumn="0" w:firstRowLastColumn="0" w:lastRowFirstColumn="0" w:lastRowLastColumn="0"/>
                  <w:tcW w:w="2110" w:type="pct"/>
                </w:tcPr>
                <w:p w14:paraId="704DCD81" w14:textId="0BC217E9" w:rsidR="002D72F9" w:rsidRPr="009A0D3F" w:rsidRDefault="002D72F9" w:rsidP="002D72F9">
                  <w:pPr>
                    <w:ind w:firstLine="0"/>
                    <w:rPr>
                      <w:rFonts w:ascii="Aptos Narrow" w:eastAsia="Times New Roman" w:hAnsi="Aptos Narrow" w:cs="Times New Roman"/>
                      <w:color w:val="000000"/>
                      <w:szCs w:val="22"/>
                      <w:lang w:eastAsia="en-US"/>
                    </w:rPr>
                  </w:pPr>
                  <w:r w:rsidRPr="002D72F9">
                    <w:rPr>
                      <w:rFonts w:ascii="Aptos Narrow" w:eastAsia="Times New Roman" w:hAnsi="Aptos Narrow" w:cs="Times New Roman"/>
                      <w:color w:val="000000"/>
                      <w:szCs w:val="22"/>
                      <w:lang w:eastAsia="en-US"/>
                    </w:rPr>
                    <w:t xml:space="preserve">Overall worst-case runtime: </w:t>
                  </w:r>
                </w:p>
              </w:tc>
              <w:tc>
                <w:tcPr>
                  <w:tcW w:w="1097" w:type="pct"/>
                </w:tcPr>
                <w:p w14:paraId="73D1C4C6" w14:textId="77777777" w:rsidR="002D72F9" w:rsidRPr="009A0D3F" w:rsidRDefault="002D72F9" w:rsidP="002D72F9">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p>
              </w:tc>
              <w:tc>
                <w:tcPr>
                  <w:tcW w:w="922" w:type="pct"/>
                </w:tcPr>
                <w:p w14:paraId="5176C3F5" w14:textId="77777777" w:rsidR="002D72F9" w:rsidRPr="009A0D3F" w:rsidRDefault="002D72F9" w:rsidP="002D72F9">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p>
              </w:tc>
              <w:tc>
                <w:tcPr>
                  <w:tcW w:w="871" w:type="pct"/>
                </w:tcPr>
                <w:p w14:paraId="54487AB9" w14:textId="0518AE83" w:rsidR="002D72F9" w:rsidRPr="009A0D3F" w:rsidRDefault="002D72F9" w:rsidP="002D72F9">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sidRPr="002D72F9">
                    <w:rPr>
                      <w:rFonts w:ascii="Aptos Narrow" w:eastAsia="Times New Roman" w:hAnsi="Aptos Narrow" w:cs="Times New Roman"/>
                      <w:color w:val="000000"/>
                      <w:szCs w:val="22"/>
                      <w:lang w:eastAsia="en-US"/>
                    </w:rPr>
                    <w:t>O(n³)</w:t>
                  </w:r>
                </w:p>
              </w:tc>
            </w:tr>
          </w:tbl>
          <w:p w14:paraId="687CB558" w14:textId="77777777" w:rsidR="009A0D3F" w:rsidRDefault="009A0D3F" w:rsidP="002F2561"/>
        </w:tc>
      </w:tr>
    </w:tbl>
    <w:p w14:paraId="343BDEC4" w14:textId="77777777" w:rsidR="009A0D3F" w:rsidRPr="009A0D3F" w:rsidRDefault="009A0D3F" w:rsidP="009A0D3F"/>
    <w:p w14:paraId="7F5D703B" w14:textId="77777777" w:rsidR="009A0D3F" w:rsidRPr="009A0D3F" w:rsidRDefault="009A0D3F" w:rsidP="009A0D3F"/>
    <w:p w14:paraId="2CD13F7C" w14:textId="3854828B" w:rsidR="007F2ACF" w:rsidRDefault="009A0D3F" w:rsidP="009A0D3F">
      <w:pPr>
        <w:pStyle w:val="Heading3"/>
      </w:pPr>
      <w:r>
        <w:t>Evaluation</w:t>
      </w:r>
    </w:p>
    <w:p w14:paraId="0F929E8B" w14:textId="78C810AD" w:rsidR="009A0D3F" w:rsidRDefault="009A0D3F" w:rsidP="009A0D3F">
      <w:r w:rsidRPr="009A0D3F">
        <w:t xml:space="preserve">A hash table provides very efficient access to an individual course when the course number is used as the key. With an effective hash function and relatively few collisions, insertion and search can approach </w:t>
      </w:r>
      <w:proofErr w:type="gramStart"/>
      <w:r w:rsidRPr="009A0D3F">
        <w:t>O(</w:t>
      </w:r>
      <w:proofErr w:type="gramEnd"/>
      <w:r w:rsidRPr="009A0D3F">
        <w:t>1) average time. This makes the hash table especially useful for Option 3, where a user requests information about a specific course. The disadvantage is that a hash table does not naturally maintain the courses in alphanumeric order. To satisfy Option 2, the courses must be collected from the table and sorted before they are displayed. Hash tables also require additional memory for buckets and collision handling, and their worst-case search and insertion performance can degrade to O(n) if many keys collide.</w:t>
      </w:r>
    </w:p>
    <w:p w14:paraId="38C3CE45" w14:textId="77777777" w:rsidR="009A0D3F" w:rsidRDefault="009A0D3F" w:rsidP="009A0D3F"/>
    <w:p w14:paraId="7D25AA78" w14:textId="77777777" w:rsidR="002D72F9" w:rsidRDefault="002D72F9" w:rsidP="009A0D3F"/>
    <w:p w14:paraId="3555720D" w14:textId="0F8EC7CF" w:rsidR="009A0D3F" w:rsidRPr="009A0D3F" w:rsidRDefault="009A0D3F" w:rsidP="009A0D3F">
      <w:pPr>
        <w:pStyle w:val="Heading2"/>
        <w:rPr>
          <w:sz w:val="28"/>
          <w:szCs w:val="32"/>
        </w:rPr>
      </w:pPr>
      <w:r w:rsidRPr="009A0D3F">
        <w:rPr>
          <w:sz w:val="28"/>
          <w:szCs w:val="32"/>
        </w:rPr>
        <w:lastRenderedPageBreak/>
        <w:t>Binary Search Tree</w:t>
      </w:r>
    </w:p>
    <w:p w14:paraId="0FFEF9CA" w14:textId="02C08563" w:rsidR="009A0D3F" w:rsidRDefault="009A0D3F" w:rsidP="009A0D3F">
      <w:pPr>
        <w:pStyle w:val="Heading3"/>
      </w:pPr>
      <w:r>
        <w:t>Chart:</w:t>
      </w:r>
    </w:p>
    <w:tbl>
      <w:tblPr>
        <w:tblStyle w:val="PlainTable3"/>
        <w:tblW w:w="8439" w:type="dxa"/>
        <w:tblLook w:val="04A0" w:firstRow="1" w:lastRow="0" w:firstColumn="1" w:lastColumn="0" w:noHBand="0" w:noVBand="1"/>
      </w:tblPr>
      <w:tblGrid>
        <w:gridCol w:w="3561"/>
        <w:gridCol w:w="1852"/>
        <w:gridCol w:w="1556"/>
        <w:gridCol w:w="1470"/>
      </w:tblGrid>
      <w:tr w:rsidR="009A0D3F" w:rsidRPr="00514EFC" w14:paraId="6BB7A8D1" w14:textId="77777777" w:rsidTr="002F2561">
        <w:trPr>
          <w:cnfStyle w:val="100000000000" w:firstRow="1" w:lastRow="0" w:firstColumn="0" w:lastColumn="0" w:oddVBand="0" w:evenVBand="0" w:oddHBand="0" w:evenHBand="0" w:firstRowFirstColumn="0" w:firstRowLastColumn="0" w:lastRowFirstColumn="0" w:lastRowLastColumn="0"/>
          <w:trHeight w:val="394"/>
        </w:trPr>
        <w:tc>
          <w:tcPr>
            <w:cnfStyle w:val="001000000100" w:firstRow="0" w:lastRow="0" w:firstColumn="1" w:lastColumn="0" w:oddVBand="0" w:evenVBand="0" w:oddHBand="0" w:evenHBand="0" w:firstRowFirstColumn="1" w:firstRowLastColumn="0" w:lastRowFirstColumn="0" w:lastRowLastColumn="0"/>
            <w:tcW w:w="2110" w:type="pct"/>
            <w:vAlign w:val="center"/>
            <w:hideMark/>
          </w:tcPr>
          <w:p w14:paraId="5B9D236A" w14:textId="7DCB86B7" w:rsidR="009A0D3F" w:rsidRPr="00514EFC" w:rsidRDefault="009A0D3F" w:rsidP="009A0D3F">
            <w:pPr>
              <w:ind w:firstLine="0"/>
              <w:jc w:val="center"/>
              <w:rPr>
                <w:rFonts w:ascii="Aptos Narrow" w:eastAsia="Times New Roman" w:hAnsi="Aptos Narrow" w:cs="Times New Roman"/>
                <w:color w:val="000000"/>
                <w:szCs w:val="22"/>
                <w:lang w:eastAsia="en-US"/>
              </w:rPr>
            </w:pPr>
            <w:r>
              <w:rPr>
                <w:rFonts w:ascii="Aptos Narrow" w:hAnsi="Aptos Narrow"/>
                <w:b w:val="0"/>
                <w:bCs w:val="0"/>
                <w:color w:val="000000"/>
                <w:szCs w:val="22"/>
              </w:rPr>
              <w:t>Operation</w:t>
            </w:r>
          </w:p>
        </w:tc>
        <w:tc>
          <w:tcPr>
            <w:tcW w:w="1097" w:type="pct"/>
            <w:vAlign w:val="center"/>
            <w:hideMark/>
          </w:tcPr>
          <w:p w14:paraId="36647AEA" w14:textId="7A6A6230" w:rsidR="009A0D3F" w:rsidRPr="00514EFC" w:rsidRDefault="009A0D3F" w:rsidP="009A0D3F">
            <w:pPr>
              <w:ind w:firstLine="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b w:val="0"/>
                <w:bCs w:val="0"/>
                <w:color w:val="000000"/>
                <w:szCs w:val="22"/>
              </w:rPr>
              <w:t>Cost</w:t>
            </w:r>
          </w:p>
        </w:tc>
        <w:tc>
          <w:tcPr>
            <w:tcW w:w="922" w:type="pct"/>
            <w:vAlign w:val="center"/>
            <w:hideMark/>
          </w:tcPr>
          <w:p w14:paraId="47CC41F1" w14:textId="36C1C2FA" w:rsidR="009A0D3F" w:rsidRPr="00514EFC" w:rsidRDefault="009A0D3F" w:rsidP="009A0D3F">
            <w:pPr>
              <w:ind w:firstLine="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b w:val="0"/>
                <w:bCs w:val="0"/>
                <w:color w:val="000000"/>
                <w:szCs w:val="22"/>
              </w:rPr>
              <w:t>Executions</w:t>
            </w:r>
          </w:p>
        </w:tc>
        <w:tc>
          <w:tcPr>
            <w:tcW w:w="871" w:type="pct"/>
            <w:vAlign w:val="center"/>
            <w:hideMark/>
          </w:tcPr>
          <w:p w14:paraId="020A99B7" w14:textId="3DA29BD1" w:rsidR="009A0D3F" w:rsidRPr="00514EFC" w:rsidRDefault="009A0D3F" w:rsidP="009A0D3F">
            <w:pPr>
              <w:ind w:firstLine="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b w:val="0"/>
                <w:bCs w:val="0"/>
                <w:color w:val="000000"/>
                <w:szCs w:val="22"/>
              </w:rPr>
              <w:t>Total Cost</w:t>
            </w:r>
          </w:p>
        </w:tc>
      </w:tr>
      <w:tr w:rsidR="009A0D3F" w:rsidRPr="00514EFC" w14:paraId="4838F952" w14:textId="77777777" w:rsidTr="002F2561">
        <w:trPr>
          <w:cnfStyle w:val="000000100000" w:firstRow="0" w:lastRow="0" w:firstColumn="0" w:lastColumn="0" w:oddVBand="0" w:evenVBand="0" w:oddHBand="1" w:evenHBand="0" w:firstRowFirstColumn="0" w:firstRowLastColumn="0" w:lastRowFirstColumn="0" w:lastRowLastColumn="0"/>
          <w:trHeight w:val="592"/>
        </w:trPr>
        <w:tc>
          <w:tcPr>
            <w:cnfStyle w:val="001000000000" w:firstRow="0" w:lastRow="0" w:firstColumn="1" w:lastColumn="0" w:oddVBand="0" w:evenVBand="0" w:oddHBand="0" w:evenHBand="0" w:firstRowFirstColumn="0" w:firstRowLastColumn="0" w:lastRowFirstColumn="0" w:lastRowLastColumn="0"/>
            <w:tcW w:w="2110" w:type="pct"/>
            <w:vAlign w:val="center"/>
            <w:hideMark/>
          </w:tcPr>
          <w:p w14:paraId="7FD441A0" w14:textId="1CA47A8B" w:rsidR="009A0D3F" w:rsidRPr="00514EFC" w:rsidRDefault="009A0D3F" w:rsidP="009A0D3F">
            <w:pPr>
              <w:ind w:firstLine="0"/>
              <w:rPr>
                <w:rFonts w:ascii="Aptos Narrow" w:eastAsia="Times New Roman" w:hAnsi="Aptos Narrow" w:cs="Times New Roman"/>
                <w:color w:val="000000"/>
                <w:szCs w:val="22"/>
                <w:lang w:eastAsia="en-US"/>
              </w:rPr>
            </w:pPr>
            <w:r>
              <w:rPr>
                <w:rFonts w:ascii="Aptos Narrow" w:hAnsi="Aptos Narrow"/>
                <w:color w:val="000000"/>
                <w:szCs w:val="22"/>
              </w:rPr>
              <w:t>Create temporary vector</w:t>
            </w:r>
          </w:p>
        </w:tc>
        <w:tc>
          <w:tcPr>
            <w:tcW w:w="1097" w:type="pct"/>
            <w:vAlign w:val="center"/>
            <w:hideMark/>
          </w:tcPr>
          <w:p w14:paraId="0CE69708" w14:textId="65576C52" w:rsidR="009A0D3F" w:rsidRPr="00514EFC" w:rsidRDefault="009A0D3F" w:rsidP="009A0D3F">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1</w:t>
            </w:r>
          </w:p>
        </w:tc>
        <w:tc>
          <w:tcPr>
            <w:tcW w:w="922" w:type="pct"/>
            <w:vAlign w:val="center"/>
            <w:hideMark/>
          </w:tcPr>
          <w:p w14:paraId="053CC3C9" w14:textId="61569873" w:rsidR="009A0D3F" w:rsidRPr="00514EFC" w:rsidRDefault="009A0D3F" w:rsidP="009A0D3F">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1</w:t>
            </w:r>
          </w:p>
        </w:tc>
        <w:tc>
          <w:tcPr>
            <w:tcW w:w="871" w:type="pct"/>
            <w:vAlign w:val="center"/>
            <w:hideMark/>
          </w:tcPr>
          <w:p w14:paraId="072F9A24" w14:textId="30346EC3" w:rsidR="009A0D3F" w:rsidRPr="00514EFC" w:rsidRDefault="009A0D3F" w:rsidP="009A0D3F">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1</w:t>
            </w:r>
          </w:p>
        </w:tc>
      </w:tr>
      <w:tr w:rsidR="009A0D3F" w:rsidRPr="00514EFC" w14:paraId="4C8EE5FC" w14:textId="77777777" w:rsidTr="002F2561">
        <w:trPr>
          <w:trHeight w:val="197"/>
        </w:trPr>
        <w:tc>
          <w:tcPr>
            <w:cnfStyle w:val="001000000000" w:firstRow="0" w:lastRow="0" w:firstColumn="1" w:lastColumn="0" w:oddVBand="0" w:evenVBand="0" w:oddHBand="0" w:evenHBand="0" w:firstRowFirstColumn="0" w:firstRowLastColumn="0" w:lastRowFirstColumn="0" w:lastRowLastColumn="0"/>
            <w:tcW w:w="2110" w:type="pct"/>
            <w:vAlign w:val="center"/>
            <w:hideMark/>
          </w:tcPr>
          <w:p w14:paraId="4CC19901" w14:textId="5431BE49" w:rsidR="009A0D3F" w:rsidRPr="00514EFC" w:rsidRDefault="009A0D3F" w:rsidP="009A0D3F">
            <w:pPr>
              <w:ind w:firstLine="0"/>
              <w:rPr>
                <w:rFonts w:ascii="Aptos Narrow" w:eastAsia="Times New Roman" w:hAnsi="Aptos Narrow" w:cs="Times New Roman"/>
                <w:color w:val="000000"/>
                <w:szCs w:val="22"/>
                <w:lang w:eastAsia="en-US"/>
              </w:rPr>
            </w:pPr>
            <w:r>
              <w:rPr>
                <w:rFonts w:ascii="Aptos Narrow" w:hAnsi="Aptos Narrow"/>
                <w:color w:val="000000"/>
                <w:szCs w:val="22"/>
              </w:rPr>
              <w:t>Open file</w:t>
            </w:r>
          </w:p>
        </w:tc>
        <w:tc>
          <w:tcPr>
            <w:tcW w:w="1097" w:type="pct"/>
            <w:vAlign w:val="center"/>
            <w:hideMark/>
          </w:tcPr>
          <w:p w14:paraId="3A178984" w14:textId="1131A98C" w:rsidR="009A0D3F" w:rsidRPr="00514EFC" w:rsidRDefault="009A0D3F" w:rsidP="009A0D3F">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1</w:t>
            </w:r>
          </w:p>
        </w:tc>
        <w:tc>
          <w:tcPr>
            <w:tcW w:w="922" w:type="pct"/>
            <w:vAlign w:val="center"/>
            <w:hideMark/>
          </w:tcPr>
          <w:p w14:paraId="340351BD" w14:textId="3531EFD5" w:rsidR="009A0D3F" w:rsidRPr="00514EFC" w:rsidRDefault="009A0D3F" w:rsidP="009A0D3F">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1</w:t>
            </w:r>
          </w:p>
        </w:tc>
        <w:tc>
          <w:tcPr>
            <w:tcW w:w="871" w:type="pct"/>
            <w:vAlign w:val="center"/>
            <w:hideMark/>
          </w:tcPr>
          <w:p w14:paraId="7E638FC1" w14:textId="0F8C8D0F" w:rsidR="009A0D3F" w:rsidRPr="00514EFC" w:rsidRDefault="009A0D3F" w:rsidP="009A0D3F">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1</w:t>
            </w:r>
          </w:p>
        </w:tc>
      </w:tr>
      <w:tr w:rsidR="009A0D3F" w:rsidRPr="00514EFC" w14:paraId="2F3E519D" w14:textId="77777777" w:rsidTr="002F2561">
        <w:trPr>
          <w:cnfStyle w:val="000000100000" w:firstRow="0" w:lastRow="0" w:firstColumn="0" w:lastColumn="0" w:oddVBand="0" w:evenVBand="0" w:oddHBand="1" w:evenHBand="0" w:firstRowFirstColumn="0" w:firstRowLastColumn="0" w:lastRowFirstColumn="0" w:lastRowLastColumn="0"/>
          <w:trHeight w:val="789"/>
        </w:trPr>
        <w:tc>
          <w:tcPr>
            <w:cnfStyle w:val="001000000000" w:firstRow="0" w:lastRow="0" w:firstColumn="1" w:lastColumn="0" w:oddVBand="0" w:evenVBand="0" w:oddHBand="0" w:evenHBand="0" w:firstRowFirstColumn="0" w:firstRowLastColumn="0" w:lastRowFirstColumn="0" w:lastRowLastColumn="0"/>
            <w:tcW w:w="2110" w:type="pct"/>
            <w:vAlign w:val="center"/>
            <w:hideMark/>
          </w:tcPr>
          <w:p w14:paraId="2119CC97" w14:textId="52AAC407" w:rsidR="009A0D3F" w:rsidRPr="00514EFC" w:rsidRDefault="009A0D3F" w:rsidP="009A0D3F">
            <w:pPr>
              <w:ind w:firstLine="0"/>
              <w:rPr>
                <w:rFonts w:ascii="Aptos Narrow" w:eastAsia="Times New Roman" w:hAnsi="Aptos Narrow" w:cs="Times New Roman"/>
                <w:color w:val="000000"/>
                <w:szCs w:val="22"/>
                <w:lang w:eastAsia="en-US"/>
              </w:rPr>
            </w:pPr>
            <w:r>
              <w:rPr>
                <w:rFonts w:ascii="Aptos Narrow" w:hAnsi="Aptos Narrow"/>
                <w:color w:val="000000"/>
                <w:szCs w:val="22"/>
              </w:rPr>
              <w:t>Check whether file opened</w:t>
            </w:r>
          </w:p>
        </w:tc>
        <w:tc>
          <w:tcPr>
            <w:tcW w:w="1097" w:type="pct"/>
            <w:vAlign w:val="center"/>
            <w:hideMark/>
          </w:tcPr>
          <w:p w14:paraId="75CA80BD" w14:textId="39E5474E" w:rsidR="009A0D3F" w:rsidRPr="00514EFC" w:rsidRDefault="009A0D3F" w:rsidP="009A0D3F">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1</w:t>
            </w:r>
          </w:p>
        </w:tc>
        <w:tc>
          <w:tcPr>
            <w:tcW w:w="922" w:type="pct"/>
            <w:vAlign w:val="center"/>
            <w:hideMark/>
          </w:tcPr>
          <w:p w14:paraId="74B9C23A" w14:textId="47DB9432" w:rsidR="009A0D3F" w:rsidRPr="00514EFC" w:rsidRDefault="009A0D3F" w:rsidP="009A0D3F">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1</w:t>
            </w:r>
          </w:p>
        </w:tc>
        <w:tc>
          <w:tcPr>
            <w:tcW w:w="871" w:type="pct"/>
            <w:vAlign w:val="center"/>
            <w:hideMark/>
          </w:tcPr>
          <w:p w14:paraId="155D16BF" w14:textId="6B5CD653" w:rsidR="009A0D3F" w:rsidRPr="00514EFC" w:rsidRDefault="009A0D3F" w:rsidP="009A0D3F">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1</w:t>
            </w:r>
          </w:p>
        </w:tc>
      </w:tr>
      <w:tr w:rsidR="009A0D3F" w:rsidRPr="00514EFC" w14:paraId="44A3BAAB" w14:textId="77777777" w:rsidTr="002F2561">
        <w:trPr>
          <w:trHeight w:val="394"/>
        </w:trPr>
        <w:tc>
          <w:tcPr>
            <w:cnfStyle w:val="001000000000" w:firstRow="0" w:lastRow="0" w:firstColumn="1" w:lastColumn="0" w:oddVBand="0" w:evenVBand="0" w:oddHBand="0" w:evenHBand="0" w:firstRowFirstColumn="0" w:firstRowLastColumn="0" w:lastRowFirstColumn="0" w:lastRowLastColumn="0"/>
            <w:tcW w:w="2110" w:type="pct"/>
            <w:vAlign w:val="center"/>
            <w:hideMark/>
          </w:tcPr>
          <w:p w14:paraId="04CDBEAB" w14:textId="378FC530" w:rsidR="009A0D3F" w:rsidRPr="00514EFC" w:rsidRDefault="009A0D3F" w:rsidP="009A0D3F">
            <w:pPr>
              <w:ind w:firstLine="0"/>
              <w:rPr>
                <w:rFonts w:ascii="Aptos Narrow" w:eastAsia="Times New Roman" w:hAnsi="Aptos Narrow" w:cs="Times New Roman"/>
                <w:color w:val="000000"/>
                <w:szCs w:val="22"/>
                <w:lang w:eastAsia="en-US"/>
              </w:rPr>
            </w:pPr>
            <w:r>
              <w:rPr>
                <w:rFonts w:ascii="Aptos Narrow" w:hAnsi="Aptos Narrow"/>
                <w:color w:val="000000"/>
                <w:szCs w:val="22"/>
              </w:rPr>
              <w:t>Read next line</w:t>
            </w:r>
          </w:p>
        </w:tc>
        <w:tc>
          <w:tcPr>
            <w:tcW w:w="1097" w:type="pct"/>
            <w:vAlign w:val="center"/>
            <w:hideMark/>
          </w:tcPr>
          <w:p w14:paraId="6418564C" w14:textId="2ACFBBE8" w:rsidR="009A0D3F" w:rsidRPr="00514EFC" w:rsidRDefault="009A0D3F" w:rsidP="009A0D3F">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1</w:t>
            </w:r>
          </w:p>
        </w:tc>
        <w:tc>
          <w:tcPr>
            <w:tcW w:w="922" w:type="pct"/>
            <w:vAlign w:val="center"/>
            <w:hideMark/>
          </w:tcPr>
          <w:p w14:paraId="14B399F2" w14:textId="085A39B6" w:rsidR="009A0D3F" w:rsidRPr="00514EFC" w:rsidRDefault="009A0D3F" w:rsidP="009A0D3F">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n</w:t>
            </w:r>
          </w:p>
        </w:tc>
        <w:tc>
          <w:tcPr>
            <w:tcW w:w="871" w:type="pct"/>
            <w:vAlign w:val="center"/>
            <w:hideMark/>
          </w:tcPr>
          <w:p w14:paraId="4925A7D0" w14:textId="17BEE396" w:rsidR="009A0D3F" w:rsidRPr="00514EFC" w:rsidRDefault="009A0D3F" w:rsidP="009A0D3F">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n</w:t>
            </w:r>
          </w:p>
        </w:tc>
      </w:tr>
      <w:tr w:rsidR="009A0D3F" w:rsidRPr="00514EFC" w14:paraId="6A2DB68A" w14:textId="77777777" w:rsidTr="002F2561">
        <w:trPr>
          <w:cnfStyle w:val="000000100000" w:firstRow="0" w:lastRow="0" w:firstColumn="0" w:lastColumn="0" w:oddVBand="0" w:evenVBand="0" w:oddHBand="1" w:evenHBand="0" w:firstRowFirstColumn="0" w:firstRowLastColumn="0" w:lastRowFirstColumn="0" w:lastRowLastColumn="0"/>
          <w:trHeight w:val="592"/>
        </w:trPr>
        <w:tc>
          <w:tcPr>
            <w:cnfStyle w:val="001000000000" w:firstRow="0" w:lastRow="0" w:firstColumn="1" w:lastColumn="0" w:oddVBand="0" w:evenVBand="0" w:oddHBand="0" w:evenHBand="0" w:firstRowFirstColumn="0" w:firstRowLastColumn="0" w:lastRowFirstColumn="0" w:lastRowLastColumn="0"/>
            <w:tcW w:w="2110" w:type="pct"/>
            <w:vAlign w:val="center"/>
            <w:hideMark/>
          </w:tcPr>
          <w:p w14:paraId="583CFF5F" w14:textId="20214421" w:rsidR="009A0D3F" w:rsidRPr="00514EFC" w:rsidRDefault="009A0D3F" w:rsidP="009A0D3F">
            <w:pPr>
              <w:ind w:firstLine="0"/>
              <w:rPr>
                <w:rFonts w:ascii="Aptos Narrow" w:eastAsia="Times New Roman" w:hAnsi="Aptos Narrow" w:cs="Times New Roman"/>
                <w:color w:val="000000"/>
                <w:szCs w:val="22"/>
                <w:lang w:eastAsia="en-US"/>
              </w:rPr>
            </w:pPr>
            <w:r>
              <w:rPr>
                <w:rFonts w:ascii="Aptos Narrow" w:hAnsi="Aptos Narrow"/>
                <w:color w:val="000000"/>
                <w:szCs w:val="22"/>
              </w:rPr>
              <w:t>Split line into tokens</w:t>
            </w:r>
          </w:p>
        </w:tc>
        <w:tc>
          <w:tcPr>
            <w:tcW w:w="1097" w:type="pct"/>
            <w:vAlign w:val="center"/>
            <w:hideMark/>
          </w:tcPr>
          <w:p w14:paraId="371DC3C4" w14:textId="162F66B2" w:rsidR="009A0D3F" w:rsidRPr="00514EFC" w:rsidRDefault="009A0D3F" w:rsidP="009A0D3F">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1</w:t>
            </w:r>
          </w:p>
        </w:tc>
        <w:tc>
          <w:tcPr>
            <w:tcW w:w="922" w:type="pct"/>
            <w:vAlign w:val="center"/>
            <w:hideMark/>
          </w:tcPr>
          <w:p w14:paraId="0BEC1165" w14:textId="5647542D" w:rsidR="009A0D3F" w:rsidRPr="00514EFC" w:rsidRDefault="009A0D3F" w:rsidP="009A0D3F">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n</w:t>
            </w:r>
          </w:p>
        </w:tc>
        <w:tc>
          <w:tcPr>
            <w:tcW w:w="871" w:type="pct"/>
            <w:vAlign w:val="center"/>
            <w:hideMark/>
          </w:tcPr>
          <w:p w14:paraId="7A640556" w14:textId="701A08D4" w:rsidR="009A0D3F" w:rsidRPr="00514EFC" w:rsidRDefault="009A0D3F" w:rsidP="009A0D3F">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n</w:t>
            </w:r>
          </w:p>
        </w:tc>
      </w:tr>
      <w:tr w:rsidR="009A0D3F" w:rsidRPr="00514EFC" w14:paraId="2008B73A" w14:textId="77777777" w:rsidTr="002F2561">
        <w:trPr>
          <w:trHeight w:val="592"/>
        </w:trPr>
        <w:tc>
          <w:tcPr>
            <w:cnfStyle w:val="001000000000" w:firstRow="0" w:lastRow="0" w:firstColumn="1" w:lastColumn="0" w:oddVBand="0" w:evenVBand="0" w:oddHBand="0" w:evenHBand="0" w:firstRowFirstColumn="0" w:firstRowLastColumn="0" w:lastRowFirstColumn="0" w:lastRowLastColumn="0"/>
            <w:tcW w:w="2110" w:type="pct"/>
            <w:vAlign w:val="center"/>
            <w:hideMark/>
          </w:tcPr>
          <w:p w14:paraId="76C0C789" w14:textId="4F4904A1" w:rsidR="009A0D3F" w:rsidRPr="00514EFC" w:rsidRDefault="009A0D3F" w:rsidP="009A0D3F">
            <w:pPr>
              <w:ind w:firstLine="0"/>
              <w:rPr>
                <w:rFonts w:ascii="Aptos Narrow" w:eastAsia="Times New Roman" w:hAnsi="Aptos Narrow" w:cs="Times New Roman"/>
                <w:color w:val="000000"/>
                <w:szCs w:val="22"/>
                <w:lang w:eastAsia="en-US"/>
              </w:rPr>
            </w:pPr>
            <w:r>
              <w:rPr>
                <w:rFonts w:ascii="Aptos Narrow" w:hAnsi="Aptos Narrow"/>
                <w:color w:val="000000"/>
                <w:szCs w:val="22"/>
              </w:rPr>
              <w:t>Check token count</w:t>
            </w:r>
          </w:p>
        </w:tc>
        <w:tc>
          <w:tcPr>
            <w:tcW w:w="1097" w:type="pct"/>
            <w:vAlign w:val="center"/>
            <w:hideMark/>
          </w:tcPr>
          <w:p w14:paraId="5CB3D931" w14:textId="1C9E13A4" w:rsidR="009A0D3F" w:rsidRPr="00514EFC" w:rsidRDefault="009A0D3F" w:rsidP="009A0D3F">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1</w:t>
            </w:r>
          </w:p>
        </w:tc>
        <w:tc>
          <w:tcPr>
            <w:tcW w:w="922" w:type="pct"/>
            <w:vAlign w:val="center"/>
            <w:hideMark/>
          </w:tcPr>
          <w:p w14:paraId="7AA0018B" w14:textId="5CFF15F3" w:rsidR="009A0D3F" w:rsidRPr="00514EFC" w:rsidRDefault="009A0D3F" w:rsidP="009A0D3F">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n</w:t>
            </w:r>
          </w:p>
        </w:tc>
        <w:tc>
          <w:tcPr>
            <w:tcW w:w="871" w:type="pct"/>
            <w:vAlign w:val="center"/>
            <w:hideMark/>
          </w:tcPr>
          <w:p w14:paraId="67681C0B" w14:textId="5055A4DC" w:rsidR="009A0D3F" w:rsidRPr="00514EFC" w:rsidRDefault="009A0D3F" w:rsidP="009A0D3F">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n</w:t>
            </w:r>
          </w:p>
        </w:tc>
      </w:tr>
      <w:tr w:rsidR="009A0D3F" w:rsidRPr="00514EFC" w14:paraId="01BFEBE8" w14:textId="77777777" w:rsidTr="002F2561">
        <w:trPr>
          <w:cnfStyle w:val="000000100000" w:firstRow="0" w:lastRow="0" w:firstColumn="0" w:lastColumn="0" w:oddVBand="0" w:evenVBand="0" w:oddHBand="1" w:evenHBand="0" w:firstRowFirstColumn="0" w:firstRowLastColumn="0" w:lastRowFirstColumn="0" w:lastRowLastColumn="0"/>
          <w:trHeight w:val="592"/>
        </w:trPr>
        <w:tc>
          <w:tcPr>
            <w:cnfStyle w:val="001000000000" w:firstRow="0" w:lastRow="0" w:firstColumn="1" w:lastColumn="0" w:oddVBand="0" w:evenVBand="0" w:oddHBand="0" w:evenHBand="0" w:firstRowFirstColumn="0" w:firstRowLastColumn="0" w:lastRowFirstColumn="0" w:lastRowLastColumn="0"/>
            <w:tcW w:w="2110" w:type="pct"/>
            <w:vAlign w:val="center"/>
            <w:hideMark/>
          </w:tcPr>
          <w:p w14:paraId="0969EEC3" w14:textId="71F5B233" w:rsidR="009A0D3F" w:rsidRPr="00514EFC" w:rsidRDefault="009A0D3F" w:rsidP="009A0D3F">
            <w:pPr>
              <w:ind w:firstLine="0"/>
              <w:rPr>
                <w:rFonts w:ascii="Aptos Narrow" w:eastAsia="Times New Roman" w:hAnsi="Aptos Narrow" w:cs="Times New Roman"/>
                <w:color w:val="000000"/>
                <w:szCs w:val="22"/>
                <w:lang w:eastAsia="en-US"/>
              </w:rPr>
            </w:pPr>
            <w:r>
              <w:rPr>
                <w:rFonts w:ascii="Aptos Narrow" w:hAnsi="Aptos Narrow"/>
                <w:color w:val="000000"/>
                <w:szCs w:val="22"/>
              </w:rPr>
              <w:t>Create Course object</w:t>
            </w:r>
          </w:p>
        </w:tc>
        <w:tc>
          <w:tcPr>
            <w:tcW w:w="1097" w:type="pct"/>
            <w:vAlign w:val="center"/>
            <w:hideMark/>
          </w:tcPr>
          <w:p w14:paraId="3FF95547" w14:textId="2A092AA0" w:rsidR="009A0D3F" w:rsidRPr="00514EFC" w:rsidRDefault="009A0D3F" w:rsidP="009A0D3F">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1</w:t>
            </w:r>
          </w:p>
        </w:tc>
        <w:tc>
          <w:tcPr>
            <w:tcW w:w="922" w:type="pct"/>
            <w:vAlign w:val="center"/>
            <w:hideMark/>
          </w:tcPr>
          <w:p w14:paraId="5B496599" w14:textId="05612CB9" w:rsidR="009A0D3F" w:rsidRPr="00514EFC" w:rsidRDefault="009A0D3F" w:rsidP="009A0D3F">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n</w:t>
            </w:r>
          </w:p>
        </w:tc>
        <w:tc>
          <w:tcPr>
            <w:tcW w:w="871" w:type="pct"/>
            <w:vAlign w:val="center"/>
            <w:hideMark/>
          </w:tcPr>
          <w:p w14:paraId="29CB927F" w14:textId="44410C43" w:rsidR="009A0D3F" w:rsidRPr="00514EFC" w:rsidRDefault="009A0D3F" w:rsidP="009A0D3F">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n</w:t>
            </w:r>
          </w:p>
        </w:tc>
      </w:tr>
      <w:tr w:rsidR="009A0D3F" w:rsidRPr="00514EFC" w14:paraId="414BBCFB" w14:textId="77777777" w:rsidTr="002F2561">
        <w:trPr>
          <w:trHeight w:val="592"/>
        </w:trPr>
        <w:tc>
          <w:tcPr>
            <w:cnfStyle w:val="001000000000" w:firstRow="0" w:lastRow="0" w:firstColumn="1" w:lastColumn="0" w:oddVBand="0" w:evenVBand="0" w:oddHBand="0" w:evenHBand="0" w:firstRowFirstColumn="0" w:firstRowLastColumn="0" w:lastRowFirstColumn="0" w:lastRowLastColumn="0"/>
            <w:tcW w:w="2110" w:type="pct"/>
            <w:vAlign w:val="center"/>
            <w:hideMark/>
          </w:tcPr>
          <w:p w14:paraId="3AC9C79F" w14:textId="6A3EE9F7" w:rsidR="009A0D3F" w:rsidRPr="00514EFC" w:rsidRDefault="009A0D3F" w:rsidP="009A0D3F">
            <w:pPr>
              <w:ind w:firstLine="0"/>
              <w:rPr>
                <w:rFonts w:ascii="Aptos Narrow" w:eastAsia="Times New Roman" w:hAnsi="Aptos Narrow" w:cs="Times New Roman"/>
                <w:color w:val="000000"/>
                <w:szCs w:val="22"/>
                <w:lang w:eastAsia="en-US"/>
              </w:rPr>
            </w:pPr>
            <w:r>
              <w:rPr>
                <w:rFonts w:ascii="Aptos Narrow" w:hAnsi="Aptos Narrow"/>
                <w:color w:val="000000"/>
                <w:szCs w:val="22"/>
              </w:rPr>
              <w:t>Set course number</w:t>
            </w:r>
          </w:p>
        </w:tc>
        <w:tc>
          <w:tcPr>
            <w:tcW w:w="1097" w:type="pct"/>
            <w:vAlign w:val="center"/>
            <w:hideMark/>
          </w:tcPr>
          <w:p w14:paraId="69FBFC46" w14:textId="1B5A7FF7" w:rsidR="009A0D3F" w:rsidRPr="00514EFC" w:rsidRDefault="009A0D3F" w:rsidP="009A0D3F">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1</w:t>
            </w:r>
          </w:p>
        </w:tc>
        <w:tc>
          <w:tcPr>
            <w:tcW w:w="922" w:type="pct"/>
            <w:vAlign w:val="center"/>
            <w:hideMark/>
          </w:tcPr>
          <w:p w14:paraId="0309EE4A" w14:textId="6CD63E9B" w:rsidR="009A0D3F" w:rsidRPr="00514EFC" w:rsidRDefault="009A0D3F" w:rsidP="009A0D3F">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n</w:t>
            </w:r>
          </w:p>
        </w:tc>
        <w:tc>
          <w:tcPr>
            <w:tcW w:w="871" w:type="pct"/>
            <w:vAlign w:val="center"/>
            <w:hideMark/>
          </w:tcPr>
          <w:p w14:paraId="2F072CBB" w14:textId="392A3B9D" w:rsidR="009A0D3F" w:rsidRPr="00514EFC" w:rsidRDefault="009A0D3F" w:rsidP="009A0D3F">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n</w:t>
            </w:r>
          </w:p>
        </w:tc>
      </w:tr>
      <w:tr w:rsidR="009A0D3F" w:rsidRPr="00514EFC" w14:paraId="6344AF0B" w14:textId="77777777" w:rsidTr="002F2561">
        <w:trPr>
          <w:cnfStyle w:val="000000100000" w:firstRow="0" w:lastRow="0" w:firstColumn="0" w:lastColumn="0" w:oddVBand="0" w:evenVBand="0" w:oddHBand="1" w:evenHBand="0" w:firstRowFirstColumn="0" w:firstRowLastColumn="0" w:lastRowFirstColumn="0" w:lastRowLastColumn="0"/>
          <w:trHeight w:val="592"/>
        </w:trPr>
        <w:tc>
          <w:tcPr>
            <w:cnfStyle w:val="001000000000" w:firstRow="0" w:lastRow="0" w:firstColumn="1" w:lastColumn="0" w:oddVBand="0" w:evenVBand="0" w:oddHBand="0" w:evenHBand="0" w:firstRowFirstColumn="0" w:firstRowLastColumn="0" w:lastRowFirstColumn="0" w:lastRowLastColumn="0"/>
            <w:tcW w:w="2110" w:type="pct"/>
            <w:vAlign w:val="center"/>
            <w:hideMark/>
          </w:tcPr>
          <w:p w14:paraId="119DB8C3" w14:textId="72A192F1" w:rsidR="009A0D3F" w:rsidRPr="00514EFC" w:rsidRDefault="009A0D3F" w:rsidP="009A0D3F">
            <w:pPr>
              <w:ind w:firstLine="0"/>
              <w:rPr>
                <w:rFonts w:ascii="Aptos Narrow" w:eastAsia="Times New Roman" w:hAnsi="Aptos Narrow" w:cs="Times New Roman"/>
                <w:color w:val="000000"/>
                <w:szCs w:val="22"/>
                <w:lang w:eastAsia="en-US"/>
              </w:rPr>
            </w:pPr>
            <w:r>
              <w:rPr>
                <w:rFonts w:ascii="Aptos Narrow" w:hAnsi="Aptos Narrow"/>
                <w:color w:val="000000"/>
                <w:szCs w:val="22"/>
              </w:rPr>
              <w:t>Set course name</w:t>
            </w:r>
          </w:p>
        </w:tc>
        <w:tc>
          <w:tcPr>
            <w:tcW w:w="1097" w:type="pct"/>
            <w:vAlign w:val="center"/>
            <w:hideMark/>
          </w:tcPr>
          <w:p w14:paraId="6AC5C091" w14:textId="7A90CFEA" w:rsidR="009A0D3F" w:rsidRPr="00514EFC" w:rsidRDefault="009A0D3F" w:rsidP="009A0D3F">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1</w:t>
            </w:r>
          </w:p>
        </w:tc>
        <w:tc>
          <w:tcPr>
            <w:tcW w:w="922" w:type="pct"/>
            <w:vAlign w:val="center"/>
            <w:hideMark/>
          </w:tcPr>
          <w:p w14:paraId="3F796F90" w14:textId="315A9707" w:rsidR="009A0D3F" w:rsidRPr="00514EFC" w:rsidRDefault="009A0D3F" w:rsidP="009A0D3F">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n</w:t>
            </w:r>
          </w:p>
        </w:tc>
        <w:tc>
          <w:tcPr>
            <w:tcW w:w="871" w:type="pct"/>
            <w:vAlign w:val="center"/>
            <w:hideMark/>
          </w:tcPr>
          <w:p w14:paraId="30B9CEF1" w14:textId="4641684E" w:rsidR="009A0D3F" w:rsidRPr="00514EFC" w:rsidRDefault="009A0D3F" w:rsidP="009A0D3F">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n</w:t>
            </w:r>
          </w:p>
        </w:tc>
      </w:tr>
      <w:tr w:rsidR="009A0D3F" w:rsidRPr="00514EFC" w14:paraId="3F13B17A" w14:textId="77777777" w:rsidTr="002F2561">
        <w:trPr>
          <w:trHeight w:val="592"/>
        </w:trPr>
        <w:tc>
          <w:tcPr>
            <w:cnfStyle w:val="001000000000" w:firstRow="0" w:lastRow="0" w:firstColumn="1" w:lastColumn="0" w:oddVBand="0" w:evenVBand="0" w:oddHBand="0" w:evenHBand="0" w:firstRowFirstColumn="0" w:firstRowLastColumn="0" w:lastRowFirstColumn="0" w:lastRowLastColumn="0"/>
            <w:tcW w:w="2110" w:type="pct"/>
            <w:vAlign w:val="center"/>
            <w:hideMark/>
          </w:tcPr>
          <w:p w14:paraId="5CFC1B60" w14:textId="220CA07D" w:rsidR="009A0D3F" w:rsidRPr="00514EFC" w:rsidRDefault="009A0D3F" w:rsidP="009A0D3F">
            <w:pPr>
              <w:ind w:firstLine="0"/>
              <w:rPr>
                <w:rFonts w:ascii="Aptos Narrow" w:eastAsia="Times New Roman" w:hAnsi="Aptos Narrow" w:cs="Times New Roman"/>
                <w:color w:val="000000"/>
                <w:szCs w:val="22"/>
                <w:lang w:eastAsia="en-US"/>
              </w:rPr>
            </w:pPr>
            <w:r>
              <w:rPr>
                <w:rFonts w:ascii="Aptos Narrow" w:hAnsi="Aptos Narrow"/>
                <w:color w:val="000000"/>
                <w:szCs w:val="22"/>
              </w:rPr>
              <w:t>Add prerequisites</w:t>
            </w:r>
          </w:p>
        </w:tc>
        <w:tc>
          <w:tcPr>
            <w:tcW w:w="1097" w:type="pct"/>
            <w:vAlign w:val="center"/>
            <w:hideMark/>
          </w:tcPr>
          <w:p w14:paraId="4EB31EAC" w14:textId="10085458" w:rsidR="009A0D3F" w:rsidRPr="00514EFC" w:rsidRDefault="009A0D3F" w:rsidP="009A0D3F">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1</w:t>
            </w:r>
          </w:p>
        </w:tc>
        <w:tc>
          <w:tcPr>
            <w:tcW w:w="922" w:type="pct"/>
            <w:vAlign w:val="center"/>
            <w:hideMark/>
          </w:tcPr>
          <w:p w14:paraId="48AC7C6F" w14:textId="350D0358" w:rsidR="009A0D3F" w:rsidRPr="00514EFC" w:rsidRDefault="009A0D3F" w:rsidP="009A0D3F">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up to n²</w:t>
            </w:r>
          </w:p>
        </w:tc>
        <w:tc>
          <w:tcPr>
            <w:tcW w:w="871" w:type="pct"/>
            <w:vAlign w:val="center"/>
            <w:hideMark/>
          </w:tcPr>
          <w:p w14:paraId="1C2E80E6" w14:textId="4EEA07F1" w:rsidR="009A0D3F" w:rsidRPr="00514EFC" w:rsidRDefault="009A0D3F" w:rsidP="009A0D3F">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n²</w:t>
            </w:r>
          </w:p>
        </w:tc>
      </w:tr>
      <w:tr w:rsidR="009A0D3F" w:rsidRPr="00514EFC" w14:paraId="3C3C0F42" w14:textId="77777777" w:rsidTr="002F2561">
        <w:trPr>
          <w:cnfStyle w:val="000000100000" w:firstRow="0" w:lastRow="0" w:firstColumn="0" w:lastColumn="0" w:oddVBand="0" w:evenVBand="0" w:oddHBand="1" w:evenHBand="0" w:firstRowFirstColumn="0" w:firstRowLastColumn="0" w:lastRowFirstColumn="0" w:lastRowLastColumn="0"/>
          <w:trHeight w:val="789"/>
        </w:trPr>
        <w:tc>
          <w:tcPr>
            <w:cnfStyle w:val="001000000000" w:firstRow="0" w:lastRow="0" w:firstColumn="1" w:lastColumn="0" w:oddVBand="0" w:evenVBand="0" w:oddHBand="0" w:evenHBand="0" w:firstRowFirstColumn="0" w:firstRowLastColumn="0" w:lastRowFirstColumn="0" w:lastRowLastColumn="0"/>
            <w:tcW w:w="2110" w:type="pct"/>
            <w:vAlign w:val="center"/>
            <w:hideMark/>
          </w:tcPr>
          <w:p w14:paraId="718C5874" w14:textId="37713CE1" w:rsidR="009A0D3F" w:rsidRPr="00514EFC" w:rsidRDefault="009A0D3F" w:rsidP="009A0D3F">
            <w:pPr>
              <w:ind w:firstLine="0"/>
              <w:rPr>
                <w:rFonts w:ascii="Aptos Narrow" w:eastAsia="Times New Roman" w:hAnsi="Aptos Narrow" w:cs="Times New Roman"/>
                <w:color w:val="000000"/>
                <w:szCs w:val="22"/>
                <w:lang w:eastAsia="en-US"/>
              </w:rPr>
            </w:pPr>
            <w:r>
              <w:rPr>
                <w:rFonts w:ascii="Aptos Narrow" w:hAnsi="Aptos Narrow"/>
                <w:color w:val="000000"/>
                <w:szCs w:val="22"/>
              </w:rPr>
              <w:t>Add Course to temporary vector</w:t>
            </w:r>
          </w:p>
        </w:tc>
        <w:tc>
          <w:tcPr>
            <w:tcW w:w="1097" w:type="pct"/>
            <w:vAlign w:val="center"/>
            <w:hideMark/>
          </w:tcPr>
          <w:p w14:paraId="302A50C1" w14:textId="4857EFFE" w:rsidR="009A0D3F" w:rsidRPr="00514EFC" w:rsidRDefault="009A0D3F" w:rsidP="009A0D3F">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1</w:t>
            </w:r>
          </w:p>
        </w:tc>
        <w:tc>
          <w:tcPr>
            <w:tcW w:w="922" w:type="pct"/>
            <w:vAlign w:val="center"/>
            <w:hideMark/>
          </w:tcPr>
          <w:p w14:paraId="6268C444" w14:textId="17AC91F9" w:rsidR="009A0D3F" w:rsidRPr="00514EFC" w:rsidRDefault="009A0D3F" w:rsidP="009A0D3F">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n</w:t>
            </w:r>
          </w:p>
        </w:tc>
        <w:tc>
          <w:tcPr>
            <w:tcW w:w="871" w:type="pct"/>
            <w:vAlign w:val="center"/>
            <w:hideMark/>
          </w:tcPr>
          <w:p w14:paraId="683E61D5" w14:textId="178BF927" w:rsidR="009A0D3F" w:rsidRPr="00514EFC" w:rsidRDefault="009A0D3F" w:rsidP="009A0D3F">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n</w:t>
            </w:r>
          </w:p>
        </w:tc>
      </w:tr>
      <w:tr w:rsidR="009A0D3F" w:rsidRPr="00514EFC" w14:paraId="221C9C92" w14:textId="77777777" w:rsidTr="002F2561">
        <w:trPr>
          <w:trHeight w:val="197"/>
        </w:trPr>
        <w:tc>
          <w:tcPr>
            <w:cnfStyle w:val="001000000000" w:firstRow="0" w:lastRow="0" w:firstColumn="1" w:lastColumn="0" w:oddVBand="0" w:evenVBand="0" w:oddHBand="0" w:evenHBand="0" w:firstRowFirstColumn="0" w:firstRowLastColumn="0" w:lastRowFirstColumn="0" w:lastRowLastColumn="0"/>
            <w:tcW w:w="2110" w:type="pct"/>
            <w:vAlign w:val="center"/>
            <w:hideMark/>
          </w:tcPr>
          <w:p w14:paraId="67221983" w14:textId="4BDDD003" w:rsidR="009A0D3F" w:rsidRPr="00514EFC" w:rsidRDefault="009A0D3F" w:rsidP="009A0D3F">
            <w:pPr>
              <w:ind w:firstLine="0"/>
              <w:rPr>
                <w:rFonts w:ascii="Aptos Narrow" w:eastAsia="Times New Roman" w:hAnsi="Aptos Narrow" w:cs="Times New Roman"/>
                <w:color w:val="000000"/>
                <w:szCs w:val="22"/>
                <w:lang w:eastAsia="en-US"/>
              </w:rPr>
            </w:pPr>
            <w:r>
              <w:rPr>
                <w:rFonts w:ascii="Aptos Narrow" w:hAnsi="Aptos Narrow"/>
                <w:color w:val="000000"/>
                <w:szCs w:val="22"/>
              </w:rPr>
              <w:t>Close file</w:t>
            </w:r>
          </w:p>
        </w:tc>
        <w:tc>
          <w:tcPr>
            <w:tcW w:w="1097" w:type="pct"/>
            <w:vAlign w:val="center"/>
            <w:hideMark/>
          </w:tcPr>
          <w:p w14:paraId="22399BD2" w14:textId="69F47FED" w:rsidR="009A0D3F" w:rsidRPr="00514EFC" w:rsidRDefault="009A0D3F" w:rsidP="009A0D3F">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1</w:t>
            </w:r>
          </w:p>
        </w:tc>
        <w:tc>
          <w:tcPr>
            <w:tcW w:w="922" w:type="pct"/>
            <w:vAlign w:val="center"/>
            <w:hideMark/>
          </w:tcPr>
          <w:p w14:paraId="171B89FA" w14:textId="21A0D6F1" w:rsidR="009A0D3F" w:rsidRPr="00514EFC" w:rsidRDefault="009A0D3F" w:rsidP="009A0D3F">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1</w:t>
            </w:r>
          </w:p>
        </w:tc>
        <w:tc>
          <w:tcPr>
            <w:tcW w:w="871" w:type="pct"/>
            <w:vAlign w:val="center"/>
            <w:hideMark/>
          </w:tcPr>
          <w:p w14:paraId="168908A0" w14:textId="0D182E8F" w:rsidR="009A0D3F" w:rsidRPr="00514EFC" w:rsidRDefault="009A0D3F" w:rsidP="009A0D3F">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1</w:t>
            </w:r>
          </w:p>
        </w:tc>
      </w:tr>
      <w:tr w:rsidR="009A0D3F" w:rsidRPr="00514EFC" w14:paraId="0581DAE1" w14:textId="77777777" w:rsidTr="002F2561">
        <w:trPr>
          <w:cnfStyle w:val="000000100000" w:firstRow="0" w:lastRow="0" w:firstColumn="0" w:lastColumn="0" w:oddVBand="0" w:evenVBand="0" w:oddHBand="1" w:evenHBand="0" w:firstRowFirstColumn="0" w:firstRowLastColumn="0" w:lastRowFirstColumn="0" w:lastRowLastColumn="0"/>
          <w:trHeight w:val="592"/>
        </w:trPr>
        <w:tc>
          <w:tcPr>
            <w:cnfStyle w:val="001000000000" w:firstRow="0" w:lastRow="0" w:firstColumn="1" w:lastColumn="0" w:oddVBand="0" w:evenVBand="0" w:oddHBand="0" w:evenHBand="0" w:firstRowFirstColumn="0" w:firstRowLastColumn="0" w:lastRowFirstColumn="0" w:lastRowLastColumn="0"/>
            <w:tcW w:w="2110" w:type="pct"/>
            <w:vAlign w:val="center"/>
            <w:hideMark/>
          </w:tcPr>
          <w:p w14:paraId="3EAF5A97" w14:textId="7C807513" w:rsidR="009A0D3F" w:rsidRPr="00514EFC" w:rsidRDefault="009A0D3F" w:rsidP="009A0D3F">
            <w:pPr>
              <w:ind w:firstLine="0"/>
              <w:rPr>
                <w:rFonts w:ascii="Aptos Narrow" w:eastAsia="Times New Roman" w:hAnsi="Aptos Narrow" w:cs="Times New Roman"/>
                <w:color w:val="000000"/>
                <w:szCs w:val="22"/>
                <w:lang w:eastAsia="en-US"/>
              </w:rPr>
            </w:pPr>
            <w:r>
              <w:rPr>
                <w:rFonts w:ascii="Aptos Narrow" w:hAnsi="Aptos Narrow"/>
                <w:color w:val="000000"/>
                <w:szCs w:val="22"/>
              </w:rPr>
              <w:t>Validate prerequisites</w:t>
            </w:r>
          </w:p>
        </w:tc>
        <w:tc>
          <w:tcPr>
            <w:tcW w:w="1097" w:type="pct"/>
            <w:vAlign w:val="center"/>
            <w:hideMark/>
          </w:tcPr>
          <w:p w14:paraId="68332C9E" w14:textId="2C738D7D" w:rsidR="009A0D3F" w:rsidRPr="00514EFC" w:rsidRDefault="009A0D3F" w:rsidP="009A0D3F">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O(n³) worst case</w:t>
            </w:r>
          </w:p>
        </w:tc>
        <w:tc>
          <w:tcPr>
            <w:tcW w:w="922" w:type="pct"/>
            <w:vAlign w:val="center"/>
            <w:hideMark/>
          </w:tcPr>
          <w:p w14:paraId="0E439A78" w14:textId="0B588344" w:rsidR="009A0D3F" w:rsidRPr="00514EFC" w:rsidRDefault="009A0D3F" w:rsidP="009A0D3F">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1</w:t>
            </w:r>
          </w:p>
        </w:tc>
        <w:tc>
          <w:tcPr>
            <w:tcW w:w="871" w:type="pct"/>
            <w:vAlign w:val="center"/>
            <w:hideMark/>
          </w:tcPr>
          <w:p w14:paraId="5289A4BD" w14:textId="577239DF" w:rsidR="009A0D3F" w:rsidRPr="00514EFC" w:rsidRDefault="009A0D3F" w:rsidP="009A0D3F">
            <w:pPr>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O(n³)</w:t>
            </w:r>
          </w:p>
        </w:tc>
      </w:tr>
      <w:tr w:rsidR="009A0D3F" w:rsidRPr="00514EFC" w14:paraId="23752A94" w14:textId="77777777" w:rsidTr="002F2561">
        <w:trPr>
          <w:trHeight w:val="789"/>
        </w:trPr>
        <w:tc>
          <w:tcPr>
            <w:cnfStyle w:val="001000000000" w:firstRow="0" w:lastRow="0" w:firstColumn="1" w:lastColumn="0" w:oddVBand="0" w:evenVBand="0" w:oddHBand="0" w:evenHBand="0" w:firstRowFirstColumn="0" w:firstRowLastColumn="0" w:lastRowFirstColumn="0" w:lastRowLastColumn="0"/>
            <w:tcW w:w="2110" w:type="pct"/>
            <w:vAlign w:val="center"/>
            <w:hideMark/>
          </w:tcPr>
          <w:p w14:paraId="61B692A6" w14:textId="5F4D758B" w:rsidR="009A0D3F" w:rsidRPr="00514EFC" w:rsidRDefault="009A0D3F" w:rsidP="009A0D3F">
            <w:pPr>
              <w:ind w:firstLine="0"/>
              <w:rPr>
                <w:rFonts w:ascii="Aptos Narrow" w:eastAsia="Times New Roman" w:hAnsi="Aptos Narrow" w:cs="Times New Roman"/>
                <w:color w:val="000000"/>
                <w:szCs w:val="22"/>
                <w:lang w:eastAsia="en-US"/>
              </w:rPr>
            </w:pPr>
            <w:r>
              <w:rPr>
                <w:rFonts w:ascii="Aptos Narrow" w:hAnsi="Aptos Narrow"/>
                <w:color w:val="000000"/>
                <w:szCs w:val="22"/>
              </w:rPr>
              <w:t>Insert courses into BST</w:t>
            </w:r>
          </w:p>
        </w:tc>
        <w:tc>
          <w:tcPr>
            <w:tcW w:w="1097" w:type="pct"/>
            <w:vAlign w:val="center"/>
            <w:hideMark/>
          </w:tcPr>
          <w:p w14:paraId="3424CAE3" w14:textId="47050944" w:rsidR="009A0D3F" w:rsidRPr="00514EFC" w:rsidRDefault="009A0D3F" w:rsidP="009A0D3F">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O(n) worst case per insertion</w:t>
            </w:r>
          </w:p>
        </w:tc>
        <w:tc>
          <w:tcPr>
            <w:tcW w:w="922" w:type="pct"/>
            <w:vAlign w:val="center"/>
            <w:hideMark/>
          </w:tcPr>
          <w:p w14:paraId="0288457A" w14:textId="0CE09857" w:rsidR="009A0D3F" w:rsidRPr="00514EFC" w:rsidRDefault="009A0D3F" w:rsidP="009A0D3F">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n</w:t>
            </w:r>
          </w:p>
        </w:tc>
        <w:tc>
          <w:tcPr>
            <w:tcW w:w="871" w:type="pct"/>
            <w:vAlign w:val="center"/>
            <w:hideMark/>
          </w:tcPr>
          <w:p w14:paraId="40DE1916" w14:textId="1951E073" w:rsidR="009A0D3F" w:rsidRPr="00514EFC" w:rsidRDefault="009A0D3F" w:rsidP="009A0D3F">
            <w:pPr>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Cs w:val="22"/>
                <w:lang w:eastAsia="en-US"/>
              </w:rPr>
            </w:pPr>
            <w:r>
              <w:rPr>
                <w:rFonts w:ascii="Aptos Narrow" w:hAnsi="Aptos Narrow"/>
                <w:color w:val="000000"/>
                <w:szCs w:val="22"/>
              </w:rPr>
              <w:t>O(n²)</w:t>
            </w:r>
          </w:p>
        </w:tc>
      </w:tr>
      <w:tr w:rsidR="009A0D3F" w14:paraId="6E1167C7" w14:textId="77777777" w:rsidTr="002F2561">
        <w:trPr>
          <w:cnfStyle w:val="000000100000" w:firstRow="0" w:lastRow="0" w:firstColumn="0" w:lastColumn="0" w:oddVBand="0" w:evenVBand="0" w:oddHBand="1" w:evenHBand="0" w:firstRowFirstColumn="0" w:firstRowLastColumn="0" w:lastRowFirstColumn="0" w:lastRowLastColumn="0"/>
          <w:trHeight w:val="789"/>
        </w:trPr>
        <w:tc>
          <w:tcPr>
            <w:cnfStyle w:val="001000000000" w:firstRow="0" w:lastRow="0" w:firstColumn="1" w:lastColumn="0" w:oddVBand="0" w:evenVBand="0" w:oddHBand="0" w:evenHBand="0" w:firstRowFirstColumn="0" w:firstRowLastColumn="0" w:lastRowFirstColumn="0" w:lastRowLastColumn="0"/>
            <w:tcW w:w="2110" w:type="pct"/>
            <w:vAlign w:val="center"/>
          </w:tcPr>
          <w:p w14:paraId="60EF221E" w14:textId="5E71B03C" w:rsidR="009A0D3F" w:rsidRDefault="009A0D3F" w:rsidP="009A0D3F">
            <w:pPr>
              <w:ind w:firstLine="0"/>
              <w:rPr>
                <w:rFonts w:ascii="Aptos Narrow" w:hAnsi="Aptos Narrow"/>
                <w:color w:val="000000"/>
                <w:szCs w:val="22"/>
              </w:rPr>
            </w:pPr>
            <w:r>
              <w:rPr>
                <w:rFonts w:ascii="Aptos Narrow" w:hAnsi="Aptos Narrow"/>
                <w:color w:val="000000"/>
                <w:szCs w:val="22"/>
              </w:rPr>
              <w:t>Return success</w:t>
            </w:r>
          </w:p>
        </w:tc>
        <w:tc>
          <w:tcPr>
            <w:tcW w:w="1097" w:type="pct"/>
            <w:vAlign w:val="center"/>
          </w:tcPr>
          <w:p w14:paraId="50FCB522" w14:textId="1898AE37" w:rsidR="009A0D3F" w:rsidRDefault="009A0D3F" w:rsidP="009A0D3F">
            <w:pPr>
              <w:ind w:firstLine="0"/>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szCs w:val="22"/>
              </w:rPr>
            </w:pPr>
            <w:r>
              <w:rPr>
                <w:rFonts w:ascii="Aptos Narrow" w:hAnsi="Aptos Narrow"/>
                <w:color w:val="000000"/>
                <w:szCs w:val="22"/>
              </w:rPr>
              <w:t>1</w:t>
            </w:r>
          </w:p>
        </w:tc>
        <w:tc>
          <w:tcPr>
            <w:tcW w:w="922" w:type="pct"/>
            <w:vAlign w:val="center"/>
          </w:tcPr>
          <w:p w14:paraId="09BDCA32" w14:textId="67D6852C" w:rsidR="009A0D3F" w:rsidRDefault="009A0D3F" w:rsidP="009A0D3F">
            <w:pPr>
              <w:ind w:firstLine="0"/>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szCs w:val="22"/>
              </w:rPr>
            </w:pPr>
            <w:r>
              <w:rPr>
                <w:rFonts w:ascii="Aptos Narrow" w:hAnsi="Aptos Narrow"/>
                <w:color w:val="000000"/>
                <w:szCs w:val="22"/>
              </w:rPr>
              <w:t>1</w:t>
            </w:r>
          </w:p>
        </w:tc>
        <w:tc>
          <w:tcPr>
            <w:tcW w:w="871" w:type="pct"/>
            <w:vAlign w:val="center"/>
          </w:tcPr>
          <w:p w14:paraId="5102A8C5" w14:textId="7C5068E2" w:rsidR="009A0D3F" w:rsidRDefault="009A0D3F" w:rsidP="009A0D3F">
            <w:pPr>
              <w:ind w:firstLine="0"/>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szCs w:val="22"/>
              </w:rPr>
            </w:pPr>
            <w:r>
              <w:rPr>
                <w:rFonts w:ascii="Aptos Narrow" w:hAnsi="Aptos Narrow"/>
                <w:color w:val="000000"/>
                <w:szCs w:val="22"/>
              </w:rPr>
              <w:t>1</w:t>
            </w:r>
          </w:p>
        </w:tc>
      </w:tr>
      <w:tr w:rsidR="002D72F9" w14:paraId="68EE20EF" w14:textId="77777777" w:rsidTr="002F2561">
        <w:trPr>
          <w:trHeight w:val="789"/>
        </w:trPr>
        <w:tc>
          <w:tcPr>
            <w:cnfStyle w:val="001000000000" w:firstRow="0" w:lastRow="0" w:firstColumn="1" w:lastColumn="0" w:oddVBand="0" w:evenVBand="0" w:oddHBand="0" w:evenHBand="0" w:firstRowFirstColumn="0" w:firstRowLastColumn="0" w:lastRowFirstColumn="0" w:lastRowLastColumn="0"/>
            <w:tcW w:w="2110" w:type="pct"/>
            <w:vAlign w:val="center"/>
          </w:tcPr>
          <w:p w14:paraId="25F77CD4" w14:textId="5ACB71E0" w:rsidR="002D72F9" w:rsidRDefault="002D72F9" w:rsidP="009A0D3F">
            <w:pPr>
              <w:ind w:firstLine="0"/>
              <w:rPr>
                <w:rFonts w:ascii="Aptos Narrow" w:hAnsi="Aptos Narrow"/>
                <w:color w:val="000000"/>
                <w:szCs w:val="22"/>
              </w:rPr>
            </w:pPr>
            <w:r w:rsidRPr="002D72F9">
              <w:rPr>
                <w:rFonts w:ascii="Aptos Narrow" w:eastAsia="Times New Roman" w:hAnsi="Aptos Narrow" w:cs="Times New Roman"/>
                <w:color w:val="000000"/>
                <w:szCs w:val="22"/>
                <w:lang w:eastAsia="en-US"/>
              </w:rPr>
              <w:t xml:space="preserve">Overall worst-case runtime: </w:t>
            </w:r>
          </w:p>
        </w:tc>
        <w:tc>
          <w:tcPr>
            <w:tcW w:w="1097" w:type="pct"/>
            <w:vAlign w:val="center"/>
          </w:tcPr>
          <w:p w14:paraId="227CA1A4" w14:textId="77777777" w:rsidR="002D72F9" w:rsidRDefault="002D72F9" w:rsidP="009A0D3F">
            <w:pPr>
              <w:ind w:firstLine="0"/>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Cs w:val="22"/>
              </w:rPr>
            </w:pPr>
          </w:p>
        </w:tc>
        <w:tc>
          <w:tcPr>
            <w:tcW w:w="922" w:type="pct"/>
            <w:vAlign w:val="center"/>
          </w:tcPr>
          <w:p w14:paraId="2251D524" w14:textId="77777777" w:rsidR="002D72F9" w:rsidRDefault="002D72F9" w:rsidP="009A0D3F">
            <w:pPr>
              <w:ind w:firstLine="0"/>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Cs w:val="22"/>
              </w:rPr>
            </w:pPr>
          </w:p>
        </w:tc>
        <w:tc>
          <w:tcPr>
            <w:tcW w:w="871" w:type="pct"/>
            <w:vAlign w:val="center"/>
          </w:tcPr>
          <w:p w14:paraId="386A8146" w14:textId="34FDBBC1" w:rsidR="002D72F9" w:rsidRDefault="002D72F9" w:rsidP="009A0D3F">
            <w:pPr>
              <w:ind w:firstLine="0"/>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Cs w:val="22"/>
              </w:rPr>
            </w:pPr>
            <w:r w:rsidRPr="002D72F9">
              <w:rPr>
                <w:rFonts w:ascii="Aptos Narrow" w:eastAsia="Times New Roman" w:hAnsi="Aptos Narrow" w:cs="Times New Roman"/>
                <w:color w:val="000000"/>
                <w:szCs w:val="22"/>
                <w:lang w:eastAsia="en-US"/>
              </w:rPr>
              <w:t>O(n³)</w:t>
            </w:r>
          </w:p>
        </w:tc>
      </w:tr>
    </w:tbl>
    <w:p w14:paraId="0534F4B9" w14:textId="77777777" w:rsidR="009A0D3F" w:rsidRPr="009A0D3F" w:rsidRDefault="009A0D3F" w:rsidP="009A0D3F"/>
    <w:p w14:paraId="121B63BA" w14:textId="77777777" w:rsidR="009A0D3F" w:rsidRPr="009A0D3F" w:rsidRDefault="009A0D3F" w:rsidP="009A0D3F"/>
    <w:p w14:paraId="7718C44E" w14:textId="18BBCAF3" w:rsidR="007F2ACF" w:rsidRDefault="009A0D3F" w:rsidP="009A0D3F">
      <w:pPr>
        <w:pStyle w:val="Heading3"/>
      </w:pPr>
      <w:r>
        <w:lastRenderedPageBreak/>
        <w:t>Evaluation</w:t>
      </w:r>
    </w:p>
    <w:p w14:paraId="0D0253DB" w14:textId="01CBB5B0" w:rsidR="009A0D3F" w:rsidRDefault="009A0D3F" w:rsidP="009A0D3F">
      <w:r w:rsidRPr="009A0D3F">
        <w:t xml:space="preserve">A binary search tree stores courses according to their course numbers. When the tree is reasonably balanced, insertion and search operations have an average running time of approximately </w:t>
      </w:r>
      <w:proofErr w:type="gramStart"/>
      <w:r w:rsidRPr="009A0D3F">
        <w:t>O(</w:t>
      </w:r>
      <w:proofErr w:type="gramEnd"/>
      <w:r w:rsidRPr="009A0D3F">
        <w:t xml:space="preserve">log n). The main advantage for this application is that an in-order traversal automatically produces the courses in alphanumeric order, allowing the complete course list to be printed in O(n) time without performing a separate sort. The primary disadvantage is that the tree is not guaranteed to remain balanced. If courses are inserted in an unfavorable order, the tree can become </w:t>
      </w:r>
      <w:proofErr w:type="gramStart"/>
      <w:r w:rsidRPr="009A0D3F">
        <w:t>skewed</w:t>
      </w:r>
      <w:proofErr w:type="gramEnd"/>
      <w:r w:rsidRPr="009A0D3F">
        <w:t xml:space="preserve"> and insertion or search operations can degrade to O(n). The tree also requires additional memory for the links between nodes.</w:t>
      </w:r>
    </w:p>
    <w:p w14:paraId="6D482B9A" w14:textId="77777777" w:rsidR="009A0D3F" w:rsidRDefault="009A0D3F" w:rsidP="009A0D3F"/>
    <w:p w14:paraId="3F6612A5" w14:textId="77777777" w:rsidR="003047B9" w:rsidRDefault="003047B9">
      <w:pPr>
        <w:rPr>
          <w:rFonts w:asciiTheme="majorHAnsi" w:eastAsiaTheme="majorEastAsia" w:hAnsiTheme="majorHAnsi" w:cstheme="majorBidi"/>
          <w:b/>
          <w:bCs/>
          <w:sz w:val="28"/>
          <w:szCs w:val="32"/>
        </w:rPr>
      </w:pPr>
      <w:r>
        <w:rPr>
          <w:sz w:val="28"/>
          <w:szCs w:val="32"/>
        </w:rPr>
        <w:br w:type="page"/>
      </w:r>
    </w:p>
    <w:p w14:paraId="6270BAA1" w14:textId="5ECB7C22" w:rsidR="009A0D3F" w:rsidRPr="009A0D3F" w:rsidRDefault="009A0D3F" w:rsidP="009A0D3F">
      <w:pPr>
        <w:pStyle w:val="Heading1"/>
        <w:rPr>
          <w:sz w:val="28"/>
          <w:szCs w:val="32"/>
        </w:rPr>
      </w:pPr>
      <w:r w:rsidRPr="009A0D3F">
        <w:rPr>
          <w:sz w:val="28"/>
          <w:szCs w:val="32"/>
        </w:rPr>
        <w:lastRenderedPageBreak/>
        <w:t>Recommendation</w:t>
      </w:r>
      <w:r>
        <w:rPr>
          <w:sz w:val="28"/>
          <w:szCs w:val="32"/>
        </w:rPr>
        <w:t>s</w:t>
      </w:r>
    </w:p>
    <w:p w14:paraId="7A276639" w14:textId="466316DB" w:rsidR="009A0D3F" w:rsidRDefault="009A0D3F" w:rsidP="009A0D3F">
      <w:pPr>
        <w:pStyle w:val="Heading2"/>
        <w:rPr>
          <w:sz w:val="28"/>
          <w:szCs w:val="32"/>
        </w:rPr>
      </w:pPr>
      <w:r>
        <w:rPr>
          <w:sz w:val="28"/>
          <w:szCs w:val="32"/>
        </w:rPr>
        <w:t>Memory Considerations</w:t>
      </w:r>
    </w:p>
    <w:p w14:paraId="697B12FD" w14:textId="5A20A7E4" w:rsidR="009A0D3F" w:rsidRDefault="009A0D3F" w:rsidP="009A0D3F">
      <w:r w:rsidRPr="009A0D3F">
        <w:t xml:space="preserve">All three structures require memory to store the same Course objects and their prerequisite information, so their basic storage requirements grow with the amount of course data. A vector has relatively little additional overhead because the course objects are stored sequentially. A hash table requires additional storage for its buckets and any collision-handling structures. </w:t>
      </w:r>
      <w:r w:rsidR="00220F48" w:rsidRPr="00220F48">
        <w:t>A binary search tree requires additional pointers for each node to maintain the relationships with its left and right child nodes.</w:t>
      </w:r>
      <w:r w:rsidR="00220F48">
        <w:t xml:space="preserve"> </w:t>
      </w:r>
      <w:r w:rsidRPr="009A0D3F">
        <w:t>For the relatively small course catalog used by the advising program, the additional memory required by the hash table or binary search tree is unlikely to outweigh the benefits provided by their faster retrieval or organization.</w:t>
      </w:r>
    </w:p>
    <w:p w14:paraId="26267F80" w14:textId="77777777" w:rsidR="009A0D3F" w:rsidRDefault="009A0D3F" w:rsidP="009A0D3F"/>
    <w:p w14:paraId="54EFBC8C" w14:textId="20E872FD" w:rsidR="009A0D3F" w:rsidRPr="009A0D3F" w:rsidRDefault="009A0D3F" w:rsidP="009A0D3F">
      <w:pPr>
        <w:pStyle w:val="Heading2"/>
        <w:rPr>
          <w:sz w:val="28"/>
          <w:szCs w:val="32"/>
        </w:rPr>
      </w:pPr>
      <w:r w:rsidRPr="009A0D3F">
        <w:rPr>
          <w:sz w:val="28"/>
          <w:szCs w:val="32"/>
        </w:rPr>
        <w:t>Data Structure Recommendation</w:t>
      </w:r>
    </w:p>
    <w:p w14:paraId="3A30AFBB" w14:textId="77777777" w:rsidR="009A0D3F" w:rsidRPr="009A0D3F" w:rsidRDefault="009A0D3F" w:rsidP="009A0D3F">
      <w:r w:rsidRPr="009A0D3F">
        <w:t>Based on the requirements of the advising program, I would recommend using the binary search tree. A hash table provides the fastest average search performance, but the program must also frequently display the complete course list in alphanumeric order. A hash table does not maintain that ordering and would require the courses to be copied and sorted before they could be displayed. A vector is simpler and uses less additional memory, but searching for an individual course can require O(n) time.</w:t>
      </w:r>
    </w:p>
    <w:p w14:paraId="78D26283" w14:textId="77777777" w:rsidR="009A0D3F" w:rsidRPr="009A0D3F" w:rsidRDefault="009A0D3F" w:rsidP="009A0D3F">
      <w:r w:rsidRPr="009A0D3F">
        <w:t xml:space="preserve">The binary search tree provides a good balance between the two requirements. When the tree remains reasonably balanced, courses can be inserted and searched in approximately </w:t>
      </w:r>
      <w:proofErr w:type="gramStart"/>
      <w:r w:rsidRPr="009A0D3F">
        <w:t>O(</w:t>
      </w:r>
      <w:proofErr w:type="gramEnd"/>
      <w:r w:rsidRPr="009A0D3F">
        <w:t xml:space="preserve">log n) time. More importantly, an in-order traversal visits the courses by course number from lowest to highest, allowing the program to produce the required alphanumeric course list in O(n) time without a separate sorting operation. Although the worst-case performance of an unbalanced binary search tree can </w:t>
      </w:r>
      <w:r w:rsidRPr="009A0D3F">
        <w:lastRenderedPageBreak/>
        <w:t>degrade to O(n), the structure still provides the best overall combination of individual course lookup and ordered course display for the ABCU advising program.</w:t>
      </w:r>
    </w:p>
    <w:p w14:paraId="346CE839" w14:textId="332CDF82" w:rsidR="00A417C1" w:rsidRDefault="009A0D3F" w:rsidP="00B863FB">
      <w:pPr>
        <w:rPr>
          <w:rFonts w:ascii="Calibri" w:eastAsia="Calibri" w:hAnsi="Calibri" w:cs="Calibri"/>
          <w:szCs w:val="22"/>
        </w:rPr>
      </w:pPr>
      <w:r w:rsidRPr="009A0D3F">
        <w:t xml:space="preserve">The Big O analysis also shows that the prerequisite-validation process is currently more expensive than the underlying data structure in the </w:t>
      </w:r>
      <w:r w:rsidR="00DD00C8" w:rsidRPr="009A0D3F">
        <w:t>strict, worst</w:t>
      </w:r>
      <w:r w:rsidRPr="009A0D3F">
        <w:t xml:space="preserve"> case. Because all three implementations use the same temporary vector and validation process, that portion can reach O(n³) before the courses are inserted into the final structure. This means the choice of data structure does not eliminate the cost of validation. Even so, after the data has been loaded, the binary search tree most directly supports the advisor's requirements and would therefore be my preferred implementation.</w:t>
      </w:r>
    </w:p>
    <w:p w14:paraId="43D1D357" w14:textId="72209873" w:rsidR="6A36C4BF" w:rsidRDefault="6A36C4BF" w:rsidP="00664C1A"/>
    <w:p w14:paraId="63A578FC" w14:textId="14014040" w:rsidR="6A36C4BF" w:rsidRDefault="6A36C4BF" w:rsidP="00664C1A">
      <w:pPr>
        <w:pStyle w:val="Quote"/>
      </w:pPr>
    </w:p>
    <w:p w14:paraId="5E1F4738" w14:textId="46E6045E" w:rsidR="52694629" w:rsidRDefault="52694629" w:rsidP="00B863FB">
      <w:pPr>
        <w:pStyle w:val="NoSpacing"/>
      </w:pPr>
    </w:p>
    <w:p w14:paraId="10130096" w14:textId="431A4E71" w:rsidR="00A417C1" w:rsidRPr="00B863FB" w:rsidRDefault="212F006F" w:rsidP="00DD00C8">
      <w:r w:rsidRPr="00B863FB">
        <w:rPr>
          <w:rStyle w:val="Heading4Char"/>
        </w:rPr>
        <w:t xml:space="preserve"> </w:t>
      </w:r>
      <w:r w:rsidRPr="00B863FB">
        <w:t xml:space="preserve"> </w:t>
      </w:r>
    </w:p>
    <w:sectPr w:rsidR="00A417C1" w:rsidRPr="00B863FB">
      <w:headerReference w:type="default" r:id="rId10"/>
      <w:headerReference w:type="first" r:id="rId11"/>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DFE38" w14:textId="77777777" w:rsidR="00A65B69" w:rsidRDefault="00A65B69">
      <w:pPr>
        <w:spacing w:line="240" w:lineRule="auto"/>
      </w:pPr>
      <w:r>
        <w:separator/>
      </w:r>
    </w:p>
    <w:p w14:paraId="5DAE62FD" w14:textId="77777777" w:rsidR="00A65B69" w:rsidRDefault="00A65B69"/>
  </w:endnote>
  <w:endnote w:type="continuationSeparator" w:id="0">
    <w:p w14:paraId="71A8CB36" w14:textId="77777777" w:rsidR="00A65B69" w:rsidRDefault="00A65B69">
      <w:pPr>
        <w:spacing w:line="240" w:lineRule="auto"/>
      </w:pPr>
      <w:r>
        <w:continuationSeparator/>
      </w:r>
    </w:p>
    <w:p w14:paraId="7388BEB1" w14:textId="77777777" w:rsidR="00A65B69" w:rsidRDefault="00A65B6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A830C" w14:textId="77777777" w:rsidR="00A65B69" w:rsidRDefault="00A65B69">
      <w:pPr>
        <w:spacing w:line="240" w:lineRule="auto"/>
      </w:pPr>
      <w:r>
        <w:separator/>
      </w:r>
    </w:p>
    <w:p w14:paraId="5D0216C2" w14:textId="77777777" w:rsidR="00A65B69" w:rsidRDefault="00A65B69"/>
  </w:footnote>
  <w:footnote w:type="continuationSeparator" w:id="0">
    <w:p w14:paraId="30B80F02" w14:textId="77777777" w:rsidR="00A65B69" w:rsidRDefault="00A65B69">
      <w:pPr>
        <w:spacing w:line="240" w:lineRule="auto"/>
      </w:pPr>
      <w:r>
        <w:continuationSeparator/>
      </w:r>
    </w:p>
    <w:p w14:paraId="20248D94" w14:textId="77777777" w:rsidR="00A65B69" w:rsidRDefault="00A65B6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1135706"/>
      <w:docPartObj>
        <w:docPartGallery w:val="Page Numbers (Top of Page)"/>
        <w:docPartUnique/>
      </w:docPartObj>
    </w:sdtPr>
    <w:sdtEndPr>
      <w:rPr>
        <w:noProof/>
      </w:rPr>
    </w:sdtEndPr>
    <w:sdtContent>
      <w:p w14:paraId="5AF62BEE" w14:textId="087BDCB7" w:rsidR="004150A7" w:rsidRDefault="004150A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C776C78" w14:textId="77777777" w:rsidR="004150A7" w:rsidRDefault="004150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945472"/>
      <w:docPartObj>
        <w:docPartGallery w:val="Page Numbers (Top of Page)"/>
        <w:docPartUnique/>
      </w:docPartObj>
    </w:sdtPr>
    <w:sdtEndPr>
      <w:rPr>
        <w:noProof/>
      </w:rPr>
    </w:sdtEndPr>
    <w:sdtContent>
      <w:p w14:paraId="5E1E122F" w14:textId="3874FCAD" w:rsidR="004150A7" w:rsidRDefault="004150A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36C0AE0"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ACF"/>
    <w:rsid w:val="00023AFE"/>
    <w:rsid w:val="00067A11"/>
    <w:rsid w:val="000A3D9B"/>
    <w:rsid w:val="000D4642"/>
    <w:rsid w:val="000D539D"/>
    <w:rsid w:val="0010361F"/>
    <w:rsid w:val="00116273"/>
    <w:rsid w:val="00180510"/>
    <w:rsid w:val="00220F48"/>
    <w:rsid w:val="002C79E6"/>
    <w:rsid w:val="002D72F9"/>
    <w:rsid w:val="002F3AE9"/>
    <w:rsid w:val="00300680"/>
    <w:rsid w:val="003047B9"/>
    <w:rsid w:val="003804CC"/>
    <w:rsid w:val="003B571B"/>
    <w:rsid w:val="004150A7"/>
    <w:rsid w:val="004905E2"/>
    <w:rsid w:val="00514EFC"/>
    <w:rsid w:val="005717B1"/>
    <w:rsid w:val="005C199E"/>
    <w:rsid w:val="00664C1A"/>
    <w:rsid w:val="007874EC"/>
    <w:rsid w:val="007F2ACF"/>
    <w:rsid w:val="00814ACC"/>
    <w:rsid w:val="0087407D"/>
    <w:rsid w:val="008774EC"/>
    <w:rsid w:val="009A0D3F"/>
    <w:rsid w:val="009A6918"/>
    <w:rsid w:val="00A1066F"/>
    <w:rsid w:val="00A417C1"/>
    <w:rsid w:val="00A64A45"/>
    <w:rsid w:val="00A65B69"/>
    <w:rsid w:val="00A84817"/>
    <w:rsid w:val="00B863FB"/>
    <w:rsid w:val="00B86440"/>
    <w:rsid w:val="00BB2D6F"/>
    <w:rsid w:val="00C00F8F"/>
    <w:rsid w:val="00C03068"/>
    <w:rsid w:val="00D12F85"/>
    <w:rsid w:val="00D620FD"/>
    <w:rsid w:val="00D91044"/>
    <w:rsid w:val="00DD00C8"/>
    <w:rsid w:val="00E67454"/>
    <w:rsid w:val="00EF55C5"/>
    <w:rsid w:val="00F6242A"/>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BFE939"/>
  <w15:chartTrackingRefBased/>
  <w15:docId w15:val="{AA25D596-62B0-4F50-85AA-823094F37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table" w:styleId="PlainTable1">
    <w:name w:val="Plain Table 1"/>
    <w:basedOn w:val="TableNormal"/>
    <w:uiPriority w:val="41"/>
    <w:rsid w:val="00514EFC"/>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14EFC"/>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514EFC"/>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cke\AppData\Roaming\Microsoft\Templates\Student%20APA%20Style%20paper%207th%20edition.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Student APA Style paper 7th edition.dotx</Template>
  <TotalTime>67</TotalTime>
  <Pages>24</Pages>
  <Words>2748</Words>
  <Characters>15670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Ricky Buchanan</cp:lastModifiedBy>
  <cp:revision>14</cp:revision>
  <dcterms:created xsi:type="dcterms:W3CDTF">2026-08-07T21:32:00Z</dcterms:created>
  <dcterms:modified xsi:type="dcterms:W3CDTF">2026-08-10T01:19:00Z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GrammarlyDocumentId">
    <vt:lpwstr>b9768e50-2863-4a99-9398-e110598c1c99</vt:lpwstr>
  </property>
</Properties>
</file>